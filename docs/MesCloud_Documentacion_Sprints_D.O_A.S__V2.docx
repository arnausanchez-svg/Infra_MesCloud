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2017001"/>
        <w:docPartObj>
          <w:docPartGallery w:val="Cover Pages"/>
          <w:docPartUnique/>
        </w:docPartObj>
      </w:sdtPr>
      <w:sdtEndPr>
        <w:rPr>
          <w:rFonts w:eastAsia="Arial" w:cs="Arial"/>
          <w:color w:val="000000" w:themeColor="text1"/>
          <w:sz w:val="22"/>
          <w:szCs w:val="22"/>
          <w:lang w:val="es-ES_tradnl"/>
        </w:rPr>
      </w:sdtEndPr>
      <w:sdtContent>
        <w:p w14:paraId="0995B61A" w14:textId="613644D4" w:rsidR="00EE7660" w:rsidRDefault="00EE7660">
          <w:pPr>
            <w:pStyle w:val="Sinespaciado"/>
            <w:spacing w:before="1540" w:after="240"/>
            <w:jc w:val="center"/>
            <w:rPr>
              <w:color w:val="156082" w:themeColor="accent1"/>
            </w:rPr>
          </w:pPr>
          <w:r>
            <w:rPr>
              <w:noProof/>
              <w:color w:val="156082" w:themeColor="accent1"/>
            </w:rPr>
            <w:drawing>
              <wp:inline distT="0" distB="0" distL="0" distR="0" wp14:anchorId="6337A070" wp14:editId="6812DA80">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0A4C9898766946A2AEFAADE0934746A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F77B7BF" w14:textId="632D1918" w:rsidR="00EE7660" w:rsidRDefault="00EE7660">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MesCloud SPRINTS</w:t>
              </w:r>
            </w:p>
          </w:sdtContent>
        </w:sdt>
        <w:sdt>
          <w:sdtPr>
            <w:rPr>
              <w:color w:val="156082" w:themeColor="accent1"/>
              <w:sz w:val="28"/>
              <w:szCs w:val="28"/>
            </w:rPr>
            <w:alias w:val="Subtítulo"/>
            <w:tag w:val=""/>
            <w:id w:val="328029620"/>
            <w:placeholder>
              <w:docPart w:val="011F0AB1521F4C509AAD86D4487590E5"/>
            </w:placeholder>
            <w:dataBinding w:prefixMappings="xmlns:ns0='http://purl.org/dc/elements/1.1/' xmlns:ns1='http://schemas.openxmlformats.org/package/2006/metadata/core-properties' " w:xpath="/ns1:coreProperties[1]/ns0:subject[1]" w:storeItemID="{6C3C8BC8-F283-45AE-878A-BAB7291924A1}"/>
            <w:text/>
          </w:sdtPr>
          <w:sdtContent>
            <w:p w14:paraId="3ED0EBFC" w14:textId="3BAD2C2D" w:rsidR="00EE7660" w:rsidRPr="00EE7660" w:rsidRDefault="00EE7660">
              <w:pPr>
                <w:pStyle w:val="Sinespaciado"/>
                <w:jc w:val="center"/>
                <w:rPr>
                  <w:color w:val="156082" w:themeColor="accent1"/>
                  <w:sz w:val="28"/>
                  <w:szCs w:val="28"/>
                </w:rPr>
              </w:pPr>
              <w:r w:rsidRPr="00EE7660">
                <w:rPr>
                  <w:color w:val="156082" w:themeColor="accent1"/>
                  <w:sz w:val="28"/>
                  <w:szCs w:val="28"/>
                </w:rPr>
                <w:t>Arnau Sánchez</w:t>
              </w:r>
              <w:r>
                <w:rPr>
                  <w:color w:val="156082" w:themeColor="accent1"/>
                  <w:sz w:val="28"/>
                  <w:szCs w:val="28"/>
                </w:rPr>
                <w:t xml:space="preserve"> Gómez</w:t>
              </w:r>
              <w:r w:rsidRPr="00EE7660">
                <w:rPr>
                  <w:color w:val="156082" w:themeColor="accent1"/>
                  <w:sz w:val="28"/>
                  <w:szCs w:val="28"/>
                </w:rPr>
                <w:t xml:space="preserve"> y Daniel Ortiz</w:t>
              </w:r>
              <w:r>
                <w:rPr>
                  <w:color w:val="156082" w:themeColor="accent1"/>
                  <w:sz w:val="28"/>
                  <w:szCs w:val="28"/>
                </w:rPr>
                <w:t xml:space="preserve"> Mejia</w:t>
              </w:r>
            </w:p>
          </w:sdtContent>
        </w:sdt>
        <w:p w14:paraId="6FF9F4F7" w14:textId="77777777" w:rsidR="00EE7660" w:rsidRDefault="00EE7660">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6555D55" wp14:editId="03EA50E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5T00:00:00Z">
                                    <w:dateFormat w:val="d 'de' MMMM 'de' yyyy"/>
                                    <w:lid w:val="es-ES"/>
                                    <w:storeMappedDataAs w:val="dateTime"/>
                                    <w:calendar w:val="gregorian"/>
                                  </w:date>
                                </w:sdtPr>
                                <w:sdtContent>
                                  <w:p w14:paraId="1338ABCE" w14:textId="151C841B" w:rsidR="00EE7660" w:rsidRDefault="00EE7660">
                                    <w:pPr>
                                      <w:pStyle w:val="Sinespaciado"/>
                                      <w:spacing w:after="40"/>
                                      <w:jc w:val="center"/>
                                      <w:rPr>
                                        <w:caps/>
                                        <w:color w:val="156082" w:themeColor="accent1"/>
                                        <w:sz w:val="28"/>
                                        <w:szCs w:val="28"/>
                                      </w:rPr>
                                    </w:pPr>
                                    <w:r>
                                      <w:rPr>
                                        <w:caps/>
                                        <w:color w:val="156082" w:themeColor="accent1"/>
                                        <w:sz w:val="28"/>
                                        <w:szCs w:val="28"/>
                                      </w:rPr>
                                      <w:t>15 de mayo de 2026</w:t>
                                    </w:r>
                                  </w:p>
                                </w:sdtContent>
                              </w:sdt>
                              <w:p w14:paraId="0023CB04" w14:textId="5002BF4B" w:rsidR="00EE7660" w:rsidRDefault="00EE766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MESCLOUD</w:t>
                                    </w:r>
                                  </w:sdtContent>
                                </w:sdt>
                              </w:p>
                              <w:p w14:paraId="78300F5F" w14:textId="522517D7" w:rsidR="00EE7660" w:rsidRDefault="00EE766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EE7660">
                                      <w:rPr>
                                        <w:color w:val="156082" w:themeColor="accent1"/>
                                      </w:rPr>
                                      <w:t>Implementación de un sistema de almacenamiento en nube privada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6555D5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5T00:00:00Z">
                              <w:dateFormat w:val="d 'de' MMMM 'de' yyyy"/>
                              <w:lid w:val="es-ES"/>
                              <w:storeMappedDataAs w:val="dateTime"/>
                              <w:calendar w:val="gregorian"/>
                            </w:date>
                          </w:sdtPr>
                          <w:sdtContent>
                            <w:p w14:paraId="1338ABCE" w14:textId="151C841B" w:rsidR="00EE7660" w:rsidRDefault="00EE7660">
                              <w:pPr>
                                <w:pStyle w:val="Sinespaciado"/>
                                <w:spacing w:after="40"/>
                                <w:jc w:val="center"/>
                                <w:rPr>
                                  <w:caps/>
                                  <w:color w:val="156082" w:themeColor="accent1"/>
                                  <w:sz w:val="28"/>
                                  <w:szCs w:val="28"/>
                                </w:rPr>
                              </w:pPr>
                              <w:r>
                                <w:rPr>
                                  <w:caps/>
                                  <w:color w:val="156082" w:themeColor="accent1"/>
                                  <w:sz w:val="28"/>
                                  <w:szCs w:val="28"/>
                                </w:rPr>
                                <w:t>15 de mayo de 2026</w:t>
                              </w:r>
                            </w:p>
                          </w:sdtContent>
                        </w:sdt>
                        <w:p w14:paraId="0023CB04" w14:textId="5002BF4B" w:rsidR="00EE7660" w:rsidRDefault="00EE766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MESCLOUD</w:t>
                              </w:r>
                            </w:sdtContent>
                          </w:sdt>
                        </w:p>
                        <w:p w14:paraId="78300F5F" w14:textId="522517D7" w:rsidR="00EE7660" w:rsidRDefault="00EE766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EE7660">
                                <w:rPr>
                                  <w:color w:val="156082" w:themeColor="accent1"/>
                                </w:rPr>
                                <w:t>Implementación de un sistema de almacenamiento en nube privada</w:t>
                              </w:r>
                            </w:sdtContent>
                          </w:sdt>
                        </w:p>
                      </w:txbxContent>
                    </v:textbox>
                    <w10:wrap anchorx="margin" anchory="page"/>
                  </v:shape>
                </w:pict>
              </mc:Fallback>
            </mc:AlternateContent>
          </w:r>
          <w:r>
            <w:rPr>
              <w:noProof/>
              <w:color w:val="156082" w:themeColor="accent1"/>
            </w:rPr>
            <w:drawing>
              <wp:inline distT="0" distB="0" distL="0" distR="0" wp14:anchorId="4F2DC11F" wp14:editId="2956A5FE">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575DB0D" w14:textId="25E870A6" w:rsidR="00EE7660" w:rsidRDefault="00EE7660">
          <w:pPr>
            <w:spacing w:before="0" w:after="160"/>
            <w:jc w:val="left"/>
          </w:pPr>
          <w:r>
            <w:br w:type="page"/>
          </w:r>
        </w:p>
      </w:sdtContent>
    </w:sdt>
    <w:p w14:paraId="57579294" w14:textId="77777777" w:rsidR="00F92C42" w:rsidRPr="00387D83" w:rsidRDefault="00F92C42" w:rsidP="00387D83">
      <w:pPr>
        <w:pStyle w:val="Ttulo1"/>
      </w:pPr>
      <w:r w:rsidRPr="00387D83">
        <w:lastRenderedPageBreak/>
        <w:t>1. Definición del Proyecto</w:t>
      </w:r>
    </w:p>
    <w:p w14:paraId="559F1666" w14:textId="77777777" w:rsidR="00F92C42" w:rsidRPr="00387D83" w:rsidRDefault="00F92C42" w:rsidP="00387D83">
      <w:pPr>
        <w:pStyle w:val="Ttulo2"/>
      </w:pPr>
      <w:r w:rsidRPr="00387D83">
        <w:t>1.1 Descripción general</w:t>
      </w:r>
    </w:p>
    <w:p w14:paraId="532B30B4" w14:textId="77777777" w:rsidR="00F92C42" w:rsidRPr="00387D83" w:rsidRDefault="00F92C42" w:rsidP="00387D83">
      <w:proofErr w:type="spellStart"/>
      <w:r w:rsidRPr="00387D83">
        <w:t>MesCloud</w:t>
      </w:r>
      <w:proofErr w:type="spellEnd"/>
      <w:r w:rsidRPr="00387D83">
        <w:t xml:space="preserve"> es un proyecto de implementación de una nube privada corporativa basada en </w:t>
      </w:r>
      <w:proofErr w:type="spellStart"/>
      <w:r w:rsidRPr="00387D83">
        <w:t>Nextcloud</w:t>
      </w:r>
      <w:proofErr w:type="spellEnd"/>
      <w:r w:rsidRPr="00387D83">
        <w:t xml:space="preserve">, desplegada sobre un servidor físico administrado mediante </w:t>
      </w:r>
      <w:proofErr w:type="spellStart"/>
      <w:r w:rsidRPr="00387D83">
        <w:t>OpenMediaVault</w:t>
      </w:r>
      <w:proofErr w:type="spellEnd"/>
      <w:r w:rsidRPr="00387D83">
        <w:t xml:space="preserve"> 8 y gestionada a través de contenedores Docker bajo </w:t>
      </w:r>
      <w:proofErr w:type="spellStart"/>
      <w:r w:rsidRPr="00387D83">
        <w:t>Portainer</w:t>
      </w:r>
      <w:proofErr w:type="spellEnd"/>
      <w:r w:rsidRPr="00387D83">
        <w:t>. El objetivo es ofrecer a una empresa ficticia una alternativa segura, autogestionada y completamente funcional a los servicios de almacenamiento en nube pública como Google Drive, Dropbox u OneDrive.</w:t>
      </w:r>
    </w:p>
    <w:p w14:paraId="3AF84793" w14:textId="77777777" w:rsidR="00F92C42" w:rsidRPr="00387D83" w:rsidRDefault="00F92C42" w:rsidP="00387D83"/>
    <w:p w14:paraId="61DEB89A" w14:textId="77777777" w:rsidR="00F92C42" w:rsidRPr="00387D83" w:rsidRDefault="00F92C42" w:rsidP="00387D83">
      <w:r w:rsidRPr="00387D83">
        <w:t xml:space="preserve">El sistema proporciona almacenamiento centralizado de archivos, gestión de usuarios con permisos por grupos, acceso desde múltiples dispositivos y administración remota segura mediante una red privada virtual. A diferencia de las soluciones comerciales, </w:t>
      </w:r>
      <w:proofErr w:type="spellStart"/>
      <w:r w:rsidRPr="00387D83">
        <w:t>MesCloud</w:t>
      </w:r>
      <w:proofErr w:type="spellEnd"/>
      <w:r w:rsidRPr="00387D83">
        <w:t xml:space="preserve"> garantiza que los datos permanecen en infraestructura propia, sin depender de terceros y con control total sobre la configuración y la seguridad.</w:t>
      </w:r>
    </w:p>
    <w:p w14:paraId="385CE2DB" w14:textId="77777777" w:rsidR="00F92C42" w:rsidRDefault="00F92C42" w:rsidP="00387D83"/>
    <w:p w14:paraId="5E77CF83" w14:textId="77777777" w:rsidR="00F92C42" w:rsidRDefault="00F92C42" w:rsidP="00387D83">
      <w:pPr>
        <w:pStyle w:val="Ttulo2"/>
      </w:pPr>
      <w:r>
        <w:t>1.2 Estudio de mercado</w:t>
      </w:r>
    </w:p>
    <w:p w14:paraId="3560BA45" w14:textId="77777777" w:rsidR="00F92C42" w:rsidRDefault="00F92C42" w:rsidP="00387D83">
      <w:r>
        <w:t xml:space="preserve">Las organizaciones que manejan información sensible enfrentan un dilema creciente: los servicios de nube pública ofrecen comodidad, pero implican ceder el control de los datos a proveedores externos, con los riesgos de privacidad, cumplimiento normativo y coste recurrente que ello conlleva. A </w:t>
      </w:r>
      <w:proofErr w:type="gramStart"/>
      <w:r>
        <w:t>continuación</w:t>
      </w:r>
      <w:proofErr w:type="gramEnd"/>
      <w:r>
        <w:t xml:space="preserve"> se presenta una comparativa de las principales soluciones del mercado:</w:t>
      </w:r>
    </w:p>
    <w:p w14:paraId="5AD6AF33"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992"/>
        <w:gridCol w:w="2835"/>
        <w:gridCol w:w="2140"/>
        <w:gridCol w:w="1500"/>
      </w:tblGrid>
      <w:tr w:rsidR="00F92C42" w14:paraId="3FF7C8C3" w14:textId="77777777" w:rsidTr="00387D83">
        <w:trPr>
          <w:tblHeader/>
        </w:trPr>
        <w:tc>
          <w:tcPr>
            <w:tcW w:w="1559"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790C11F6" w14:textId="77777777" w:rsidR="00F92C42" w:rsidRPr="00387D83" w:rsidRDefault="00F92C42" w:rsidP="00387D83">
            <w:pPr>
              <w:rPr>
                <w:b/>
                <w:bCs/>
                <w:color w:val="FFFFFF" w:themeColor="background1"/>
              </w:rPr>
            </w:pPr>
            <w:r w:rsidRPr="00387D83">
              <w:rPr>
                <w:b/>
                <w:bCs/>
                <w:color w:val="FFFFFF" w:themeColor="background1"/>
              </w:rPr>
              <w:t>Solución</w:t>
            </w:r>
          </w:p>
        </w:tc>
        <w:tc>
          <w:tcPr>
            <w:tcW w:w="992"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5F1A13C9" w14:textId="77777777" w:rsidR="00F92C42" w:rsidRPr="00387D83" w:rsidRDefault="00F92C42" w:rsidP="00387D83">
            <w:pPr>
              <w:rPr>
                <w:b/>
                <w:bCs/>
                <w:color w:val="FFFFFF" w:themeColor="background1"/>
              </w:rPr>
            </w:pPr>
            <w:r w:rsidRPr="00387D83">
              <w:rPr>
                <w:b/>
                <w:bCs/>
                <w:color w:val="FFFFFF" w:themeColor="background1"/>
              </w:rPr>
              <w:t>Tipo</w:t>
            </w:r>
          </w:p>
        </w:tc>
        <w:tc>
          <w:tcPr>
            <w:tcW w:w="2835"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0675E4F5" w14:textId="77777777" w:rsidR="00F92C42" w:rsidRPr="00387D83" w:rsidRDefault="00F92C42" w:rsidP="00387D83">
            <w:pPr>
              <w:rPr>
                <w:b/>
                <w:bCs/>
                <w:color w:val="FFFFFF" w:themeColor="background1"/>
              </w:rPr>
            </w:pPr>
            <w:r w:rsidRPr="00387D83">
              <w:rPr>
                <w:b/>
                <w:bCs/>
                <w:color w:val="FFFFFF" w:themeColor="background1"/>
              </w:rPr>
              <w:t>Control de datos</w:t>
            </w:r>
          </w:p>
        </w:tc>
        <w:tc>
          <w:tcPr>
            <w:tcW w:w="214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73DD43CC" w14:textId="77777777" w:rsidR="00F92C42" w:rsidRPr="00387D83" w:rsidRDefault="00F92C42" w:rsidP="00387D83">
            <w:pPr>
              <w:rPr>
                <w:b/>
                <w:bCs/>
                <w:color w:val="FFFFFF" w:themeColor="background1"/>
              </w:rPr>
            </w:pPr>
            <w:r w:rsidRPr="00387D83">
              <w:rPr>
                <w:b/>
                <w:bCs/>
                <w:color w:val="FFFFFF" w:themeColor="background1"/>
              </w:rPr>
              <w:t>Coste</w:t>
            </w:r>
          </w:p>
        </w:tc>
        <w:tc>
          <w:tcPr>
            <w:tcW w:w="15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0A7EDD2D" w14:textId="77777777" w:rsidR="00F92C42" w:rsidRPr="00387D83" w:rsidRDefault="00F92C42" w:rsidP="00387D83">
            <w:pPr>
              <w:rPr>
                <w:b/>
                <w:bCs/>
                <w:color w:val="FFFFFF" w:themeColor="background1"/>
              </w:rPr>
            </w:pPr>
            <w:r w:rsidRPr="00387D83">
              <w:rPr>
                <w:b/>
                <w:bCs/>
                <w:color w:val="FFFFFF" w:themeColor="background1"/>
              </w:rPr>
              <w:t>Personalización</w:t>
            </w:r>
          </w:p>
        </w:tc>
      </w:tr>
      <w:tr w:rsidR="00F92C42" w14:paraId="53825394" w14:textId="77777777" w:rsidTr="00387D83">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DDAA46" w14:textId="77777777" w:rsidR="00F92C42" w:rsidRDefault="00F92C42" w:rsidP="00387D83">
            <w:r>
              <w:t>Google Drive</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D9F335" w14:textId="77777777" w:rsidR="00F92C42" w:rsidRDefault="00F92C42" w:rsidP="00387D83">
            <w:r>
              <w:t>Pública</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53FF6F" w14:textId="3427DC70" w:rsidR="00F92C42" w:rsidRDefault="00F92C42" w:rsidP="00387D83">
            <w:r>
              <w:t>Bajo</w:t>
            </w:r>
            <w:r w:rsidR="00387D83">
              <w:br/>
            </w:r>
            <w:r>
              <w:t>(servidores de Google)</w:t>
            </w:r>
          </w:p>
        </w:tc>
        <w:tc>
          <w:tcPr>
            <w:tcW w:w="2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B3497" w14:textId="77777777" w:rsidR="00F92C42" w:rsidRDefault="00F92C42" w:rsidP="00387D83">
            <w:r>
              <w:t>Por suscripción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9D7AF2" w14:textId="77777777" w:rsidR="00F92C42" w:rsidRDefault="00F92C42" w:rsidP="00387D83">
            <w:r>
              <w:t>Limitada</w:t>
            </w:r>
          </w:p>
        </w:tc>
      </w:tr>
      <w:tr w:rsidR="00F92C42" w14:paraId="6327882A" w14:textId="77777777" w:rsidTr="00387D83">
        <w:tc>
          <w:tcPr>
            <w:tcW w:w="15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CD4169" w14:textId="77777777" w:rsidR="00F92C42" w:rsidRDefault="00F92C42" w:rsidP="00387D83">
            <w:r>
              <w:t>Dropbox</w:t>
            </w:r>
          </w:p>
        </w:tc>
        <w:tc>
          <w:tcPr>
            <w:tcW w:w="99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534185" w14:textId="77777777" w:rsidR="00F92C42" w:rsidRDefault="00F92C42" w:rsidP="00387D83">
            <w:r>
              <w:t>Pública</w:t>
            </w:r>
          </w:p>
        </w:tc>
        <w:tc>
          <w:tcPr>
            <w:tcW w:w="283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F056621" w14:textId="050C4FA9" w:rsidR="00F92C42" w:rsidRDefault="00F92C42" w:rsidP="00387D83">
            <w:r>
              <w:t>Bajo</w:t>
            </w:r>
            <w:r w:rsidR="00387D83">
              <w:br/>
            </w:r>
            <w:r>
              <w:t>(</w:t>
            </w:r>
            <w:r w:rsidR="00387D83">
              <w:t>s</w:t>
            </w:r>
            <w:r>
              <w:t>ervidores de Dropbox)</w:t>
            </w:r>
          </w:p>
        </w:tc>
        <w:tc>
          <w:tcPr>
            <w:tcW w:w="21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2BDF85" w14:textId="77777777" w:rsidR="00F92C42" w:rsidRDefault="00F92C42" w:rsidP="00387D83">
            <w:r>
              <w:t>Por suscripción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2AE1DD" w14:textId="77777777" w:rsidR="00F92C42" w:rsidRDefault="00F92C42" w:rsidP="00387D83">
            <w:r>
              <w:t>Limitada</w:t>
            </w:r>
          </w:p>
        </w:tc>
      </w:tr>
      <w:tr w:rsidR="00F92C42" w14:paraId="4227ABE6" w14:textId="77777777" w:rsidTr="00387D83">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9FABE4" w14:textId="77777777" w:rsidR="00F92C42" w:rsidRDefault="00F92C42" w:rsidP="00387D83">
            <w:r>
              <w:t>OneDrive</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92349A" w14:textId="77777777" w:rsidR="00F92C42" w:rsidRDefault="00F92C42" w:rsidP="00387D83">
            <w:r>
              <w:t>Pública</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F8CBA4" w14:textId="647453B2" w:rsidR="00F92C42" w:rsidRDefault="00F92C42" w:rsidP="00387D83">
            <w:r>
              <w:t>Bajo</w:t>
            </w:r>
            <w:r w:rsidR="00387D83">
              <w:br/>
            </w:r>
            <w:r>
              <w:t>(servidores de Microsoft)</w:t>
            </w:r>
          </w:p>
        </w:tc>
        <w:tc>
          <w:tcPr>
            <w:tcW w:w="2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A9284C" w14:textId="77777777" w:rsidR="00F92C42" w:rsidRDefault="00F92C42" w:rsidP="00387D83">
            <w:r>
              <w:t>Por suscripción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BBDA8" w14:textId="77777777" w:rsidR="00F92C42" w:rsidRDefault="00F92C42" w:rsidP="00387D83">
            <w:r>
              <w:t>Media</w:t>
            </w:r>
          </w:p>
        </w:tc>
      </w:tr>
      <w:tr w:rsidR="00F92C42" w14:paraId="78279CD5" w14:textId="77777777" w:rsidTr="00387D83">
        <w:tc>
          <w:tcPr>
            <w:tcW w:w="15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FA768B" w14:textId="4FB3DC0F" w:rsidR="00F92C42" w:rsidRDefault="00F92C42" w:rsidP="00387D83">
            <w:proofErr w:type="spellStart"/>
            <w:r>
              <w:t>MesCloud</w:t>
            </w:r>
            <w:proofErr w:type="spellEnd"/>
          </w:p>
        </w:tc>
        <w:tc>
          <w:tcPr>
            <w:tcW w:w="99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A259C2" w14:textId="77777777" w:rsidR="00F92C42" w:rsidRDefault="00F92C42" w:rsidP="00387D83">
            <w:r>
              <w:t>Privada</w:t>
            </w:r>
          </w:p>
        </w:tc>
        <w:tc>
          <w:tcPr>
            <w:tcW w:w="283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5A4835" w14:textId="560E263F" w:rsidR="00F92C42" w:rsidRDefault="00F92C42" w:rsidP="00387D83">
            <w:r>
              <w:t>Total</w:t>
            </w:r>
            <w:r w:rsidR="00387D83">
              <w:br/>
            </w:r>
            <w:r>
              <w:t>(infraestructura propia)</w:t>
            </w:r>
          </w:p>
        </w:tc>
        <w:tc>
          <w:tcPr>
            <w:tcW w:w="21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910634" w14:textId="77777777" w:rsidR="00F92C42" w:rsidRDefault="00F92C42" w:rsidP="00387D83">
            <w:r>
              <w:t>Solo hardware</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A7B069" w14:textId="77777777" w:rsidR="00F92C42" w:rsidRDefault="00F92C42" w:rsidP="00387D83">
            <w:r>
              <w:t>Total</w:t>
            </w:r>
          </w:p>
        </w:tc>
      </w:tr>
    </w:tbl>
    <w:p w14:paraId="22B89EC7" w14:textId="77777777" w:rsidR="00F92C42" w:rsidRDefault="00F92C42" w:rsidP="00387D83"/>
    <w:p w14:paraId="1FAFF476" w14:textId="77777777" w:rsidR="00F92C42" w:rsidRDefault="00F92C42" w:rsidP="00387D83">
      <w:proofErr w:type="spellStart"/>
      <w:r>
        <w:t>Nextcloud</w:t>
      </w:r>
      <w:proofErr w:type="spellEnd"/>
      <w:r>
        <w:t xml:space="preserve"> se posiciona como la solución óptima para organizaciones que priorizan la soberanía de sus datos. Al ser software libre (licencia AGPL), elimina los costes recurrentes de licenciamiento y permite una personalización completa del entorno, adaptándolo a las necesidades específicas de cada organización.</w:t>
      </w:r>
    </w:p>
    <w:p w14:paraId="3C42273D" w14:textId="77777777" w:rsidR="00F92C42" w:rsidRDefault="00F92C42" w:rsidP="00387D83"/>
    <w:p w14:paraId="50E816DE" w14:textId="77777777" w:rsidR="00F92C42" w:rsidRDefault="00F92C42" w:rsidP="00387D83">
      <w:pPr>
        <w:pStyle w:val="Ttulo2"/>
      </w:pPr>
      <w:r>
        <w:lastRenderedPageBreak/>
        <w:t>1.3 Requisitos del sistema</w:t>
      </w:r>
    </w:p>
    <w:p w14:paraId="72C215F7" w14:textId="30EDEE96" w:rsidR="00F92C42" w:rsidRPr="00387D83" w:rsidRDefault="00F92C42" w:rsidP="00387D83">
      <w:pPr>
        <w:pStyle w:val="Ttulo3"/>
      </w:pPr>
      <w:r w:rsidRPr="00387D83">
        <w:t>Requisitos de hardware</w:t>
      </w:r>
      <w:r w:rsidR="00717C04">
        <w:t xml:space="preserve"> utilizados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26"/>
        <w:gridCol w:w="3100"/>
      </w:tblGrid>
      <w:tr w:rsidR="00F92C42" w14:paraId="1E0114B0" w14:textId="77777777" w:rsidTr="00387D83">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1AD1A456" w14:textId="77777777" w:rsidR="00F92C42" w:rsidRPr="00387D83" w:rsidRDefault="00F92C42" w:rsidP="00387D83">
            <w:pPr>
              <w:rPr>
                <w:b/>
                <w:bCs/>
                <w:color w:val="FFFFFF" w:themeColor="background1"/>
              </w:rPr>
            </w:pPr>
            <w:r w:rsidRPr="00387D83">
              <w:rPr>
                <w:b/>
                <w:bCs/>
                <w:color w:val="FFFFFF" w:themeColor="background1"/>
              </w:rPr>
              <w:t>Componente</w:t>
            </w:r>
          </w:p>
        </w:tc>
        <w:tc>
          <w:tcPr>
            <w:tcW w:w="3726"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1ECFC586" w14:textId="77777777" w:rsidR="00F92C42" w:rsidRDefault="00F92C42" w:rsidP="00387D83">
            <w:pPr>
              <w:rPr>
                <w:b/>
                <w:bCs/>
                <w:color w:val="FFFFFF" w:themeColor="background1"/>
              </w:rPr>
            </w:pPr>
            <w:r w:rsidRPr="00387D83">
              <w:rPr>
                <w:b/>
                <w:bCs/>
                <w:color w:val="FFFFFF" w:themeColor="background1"/>
              </w:rPr>
              <w:t>Especificación del proyecto</w:t>
            </w:r>
          </w:p>
          <w:p w14:paraId="779A379A" w14:textId="15950C99" w:rsidR="001066A6" w:rsidRPr="00387D83" w:rsidRDefault="001066A6" w:rsidP="00387D83">
            <w:pPr>
              <w:rPr>
                <w:b/>
                <w:bCs/>
                <w:color w:val="FFFFFF" w:themeColor="background1"/>
              </w:rPr>
            </w:pPr>
            <w:r>
              <w:rPr>
                <w:b/>
                <w:bCs/>
                <w:color w:val="FFFFFF" w:themeColor="background1"/>
              </w:rPr>
              <w:t>(pensado para empresa mediana)</w:t>
            </w:r>
          </w:p>
        </w:tc>
        <w:tc>
          <w:tcPr>
            <w:tcW w:w="31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42EB157C" w14:textId="77777777" w:rsidR="00F92C42" w:rsidRDefault="00F92C42" w:rsidP="00387D83">
            <w:pPr>
              <w:rPr>
                <w:b/>
                <w:bCs/>
                <w:color w:val="FFFFFF" w:themeColor="background1"/>
              </w:rPr>
            </w:pPr>
            <w:r w:rsidRPr="00387D83">
              <w:rPr>
                <w:b/>
                <w:bCs/>
                <w:color w:val="FFFFFF" w:themeColor="background1"/>
              </w:rPr>
              <w:t>Mínimo recomendado</w:t>
            </w:r>
          </w:p>
          <w:p w14:paraId="72541045" w14:textId="29134DAF" w:rsidR="001066A6" w:rsidRPr="00387D83" w:rsidRDefault="001066A6" w:rsidP="00387D83">
            <w:pPr>
              <w:rPr>
                <w:b/>
                <w:bCs/>
                <w:color w:val="FFFFFF" w:themeColor="background1"/>
              </w:rPr>
            </w:pPr>
            <w:r>
              <w:rPr>
                <w:b/>
                <w:bCs/>
                <w:color w:val="FFFFFF" w:themeColor="background1"/>
              </w:rPr>
              <w:t>(para empresa pequeña)</w:t>
            </w:r>
          </w:p>
        </w:tc>
      </w:tr>
      <w:tr w:rsidR="00F92C42" w14:paraId="30ADCDB9"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8373E3" w14:textId="77777777" w:rsidR="00F92C42" w:rsidRDefault="00F92C42" w:rsidP="00387D83">
            <w:r>
              <w:t>Procesador</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19E0A" w14:textId="16F73714" w:rsidR="00F92C42" w:rsidRDefault="00F92C42" w:rsidP="00387D83">
            <w:r>
              <w:t xml:space="preserve">Intel Core i7 (generación </w:t>
            </w:r>
            <w:r w:rsidR="00AA3DD6">
              <w:t>7</w:t>
            </w:r>
            <w:r>
              <w:t>.ª)</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189F8E" w14:textId="2D5D49A2" w:rsidR="00F92C42" w:rsidRDefault="001066A6" w:rsidP="00387D83">
            <w:r>
              <w:t xml:space="preserve">Intel i3 </w:t>
            </w:r>
            <w:r w:rsidR="00C636D1">
              <w:t xml:space="preserve">- </w:t>
            </w:r>
            <w:r w:rsidR="00F92C42">
              <w:t>2 núcleos / 2 GHz</w:t>
            </w:r>
          </w:p>
        </w:tc>
      </w:tr>
      <w:tr w:rsidR="00F92C42" w14:paraId="78F4BDF4"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BA0275" w14:textId="77777777" w:rsidR="00F92C42" w:rsidRDefault="00F92C42" w:rsidP="00387D83">
            <w:r>
              <w:t>Memoria RAM</w:t>
            </w:r>
          </w:p>
        </w:tc>
        <w:tc>
          <w:tcPr>
            <w:tcW w:w="37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FD0A95" w14:textId="77777777" w:rsidR="00F92C42" w:rsidRDefault="00F92C42" w:rsidP="00387D83">
            <w:r>
              <w:t>32 GB DDR4</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8BEC4B" w14:textId="77777777" w:rsidR="00F92C42" w:rsidRDefault="00F92C42" w:rsidP="00387D83">
            <w:r>
              <w:t>8 GB</w:t>
            </w:r>
          </w:p>
        </w:tc>
      </w:tr>
      <w:tr w:rsidR="00F92C42" w14:paraId="11B53FC1"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282922" w14:textId="77777777" w:rsidR="00F92C42" w:rsidRDefault="00F92C42" w:rsidP="00387D83">
            <w:r>
              <w:t>Almacenamiento</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BEE1FA" w14:textId="77777777" w:rsidR="00F92C42" w:rsidRDefault="00F92C42" w:rsidP="00387D83">
            <w:r>
              <w:t>3 discos duros (sistema + datos + backup)</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031D9" w14:textId="358D229D" w:rsidR="00F92C42" w:rsidRDefault="00C636D1" w:rsidP="00387D83">
            <w:r>
              <w:t>2</w:t>
            </w:r>
            <w:r w:rsidR="00F92C42">
              <w:t>00 GB SSD</w:t>
            </w:r>
          </w:p>
        </w:tc>
      </w:tr>
      <w:tr w:rsidR="00F92C42" w14:paraId="55B380E1"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5B947F" w14:textId="77777777" w:rsidR="00F92C42" w:rsidRDefault="00F92C42" w:rsidP="00387D83">
            <w:r>
              <w:t>Red</w:t>
            </w:r>
          </w:p>
        </w:tc>
        <w:tc>
          <w:tcPr>
            <w:tcW w:w="37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CAD9E" w14:textId="77777777" w:rsidR="00F92C42" w:rsidRDefault="00F92C42" w:rsidP="00387D83">
            <w:r>
              <w:t>Tarjeta Ethernet Gigabit, IP estática</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7D6C60" w14:textId="77777777" w:rsidR="00F92C42" w:rsidRDefault="00F92C42" w:rsidP="00387D83">
            <w:r>
              <w:t>100 Mbps</w:t>
            </w:r>
          </w:p>
        </w:tc>
      </w:tr>
      <w:tr w:rsidR="00F92C42" w14:paraId="3A473052"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64280E" w14:textId="77777777" w:rsidR="00F92C42" w:rsidRDefault="00F92C42" w:rsidP="00387D83">
            <w:r>
              <w:t>Sistema operativo base</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6185A4" w14:textId="77777777" w:rsidR="00F92C42" w:rsidRDefault="00F92C42" w:rsidP="00387D83">
            <w:proofErr w:type="spellStart"/>
            <w:r>
              <w:t>OpenMediaVault</w:t>
            </w:r>
            <w:proofErr w:type="spellEnd"/>
            <w:r>
              <w:t xml:space="preserve"> 8.0.7</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50B547" w14:textId="77777777" w:rsidR="00F92C42" w:rsidRDefault="00F92C42" w:rsidP="00387D83">
            <w:r>
              <w:t>OMV 6 o superior</w:t>
            </w:r>
          </w:p>
        </w:tc>
      </w:tr>
    </w:tbl>
    <w:p w14:paraId="6CAF8872" w14:textId="77777777" w:rsidR="00717C04" w:rsidRDefault="00717C04" w:rsidP="00387D83"/>
    <w:p w14:paraId="4F5752F4" w14:textId="77777777" w:rsidR="00F92C42" w:rsidRDefault="00F92C42" w:rsidP="00387D83">
      <w:pPr>
        <w:pStyle w:val="Ttulo3"/>
      </w:pPr>
      <w:r>
        <w:t>Requisitos de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26"/>
        <w:gridCol w:w="4000"/>
      </w:tblGrid>
      <w:tr w:rsidR="00F92C42" w14:paraId="0D5A6891" w14:textId="77777777" w:rsidTr="00387D83">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64162E09" w14:textId="77777777" w:rsidR="00F92C42" w:rsidRPr="00387D83" w:rsidRDefault="00F92C42" w:rsidP="00387D83">
            <w:pPr>
              <w:rPr>
                <w:b/>
                <w:bCs/>
                <w:color w:val="FFFFFF" w:themeColor="background1"/>
              </w:rPr>
            </w:pPr>
            <w:r w:rsidRPr="00387D83">
              <w:rPr>
                <w:b/>
                <w:bCs/>
                <w:color w:val="FFFFFF" w:themeColor="background1"/>
              </w:rPr>
              <w:t>Componente</w:t>
            </w:r>
          </w:p>
        </w:tc>
        <w:tc>
          <w:tcPr>
            <w:tcW w:w="2826"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41F0EF7A" w14:textId="77777777" w:rsidR="00F92C42" w:rsidRPr="00387D83" w:rsidRDefault="00F92C42" w:rsidP="00387D83">
            <w:pPr>
              <w:rPr>
                <w:b/>
                <w:bCs/>
                <w:color w:val="FFFFFF" w:themeColor="background1"/>
              </w:rPr>
            </w:pPr>
            <w:r w:rsidRPr="00387D83">
              <w:rPr>
                <w:b/>
                <w:bCs/>
                <w:color w:val="FFFFFF" w:themeColor="background1"/>
              </w:rPr>
              <w:t>Tecnología utilizada</w:t>
            </w:r>
          </w:p>
        </w:tc>
        <w:tc>
          <w:tcPr>
            <w:tcW w:w="40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531FFDDA" w14:textId="77777777" w:rsidR="00F92C42" w:rsidRPr="00387D83" w:rsidRDefault="00F92C42" w:rsidP="00387D83">
            <w:pPr>
              <w:rPr>
                <w:b/>
                <w:bCs/>
                <w:color w:val="FFFFFF" w:themeColor="background1"/>
              </w:rPr>
            </w:pPr>
            <w:r w:rsidRPr="00387D83">
              <w:rPr>
                <w:b/>
                <w:bCs/>
                <w:color w:val="FFFFFF" w:themeColor="background1"/>
              </w:rPr>
              <w:t>Función</w:t>
            </w:r>
          </w:p>
        </w:tc>
      </w:tr>
      <w:tr w:rsidR="00F92C42" w14:paraId="2330591C"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6A4A61" w14:textId="77777777" w:rsidR="00F92C42" w:rsidRPr="00C636D1" w:rsidRDefault="00F92C42" w:rsidP="009A593B">
            <w:pPr>
              <w:jc w:val="left"/>
              <w:rPr>
                <w:sz w:val="20"/>
                <w:szCs w:val="20"/>
              </w:rPr>
            </w:pPr>
            <w:r w:rsidRPr="00C636D1">
              <w:rPr>
                <w:sz w:val="20"/>
                <w:szCs w:val="20"/>
              </w:rPr>
              <w:t>Sistema operativo NAS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B464EB" w14:textId="77777777" w:rsidR="00F92C42" w:rsidRPr="00C636D1" w:rsidRDefault="00F92C42" w:rsidP="009A593B">
            <w:pPr>
              <w:jc w:val="left"/>
              <w:rPr>
                <w:sz w:val="20"/>
                <w:szCs w:val="20"/>
              </w:rPr>
            </w:pPr>
            <w:proofErr w:type="spellStart"/>
            <w:r w:rsidRPr="00C636D1">
              <w:rPr>
                <w:sz w:val="20"/>
                <w:szCs w:val="20"/>
              </w:rPr>
              <w:t>OpenMediaVault</w:t>
            </w:r>
            <w:proofErr w:type="spellEnd"/>
            <w:r w:rsidRPr="00C636D1">
              <w:rPr>
                <w:sz w:val="20"/>
                <w:szCs w:val="20"/>
              </w:rPr>
              <w:t xml:space="preserve"> 8.0.7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908AF9" w14:textId="77777777" w:rsidR="00F92C42" w:rsidRPr="00C636D1" w:rsidRDefault="00F92C42" w:rsidP="009A593B">
            <w:pPr>
              <w:jc w:val="left"/>
              <w:rPr>
                <w:sz w:val="20"/>
                <w:szCs w:val="20"/>
              </w:rPr>
            </w:pPr>
            <w:r w:rsidRPr="00C636D1">
              <w:rPr>
                <w:sz w:val="20"/>
                <w:szCs w:val="20"/>
              </w:rPr>
              <w:t>Gestión del servidor y almacenamiento</w:t>
            </w:r>
          </w:p>
        </w:tc>
      </w:tr>
      <w:tr w:rsidR="00F92C42" w14:paraId="0CFDA940"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D75B52" w14:textId="77777777" w:rsidR="00F92C42" w:rsidRPr="00C636D1" w:rsidRDefault="00F92C42" w:rsidP="009A593B">
            <w:pPr>
              <w:jc w:val="left"/>
              <w:rPr>
                <w:sz w:val="20"/>
                <w:szCs w:val="20"/>
              </w:rPr>
            </w:pPr>
            <w:r w:rsidRPr="00C636D1">
              <w:rPr>
                <w:sz w:val="20"/>
                <w:szCs w:val="20"/>
              </w:rPr>
              <w:t>Motor de contenedores</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1DF5E8" w14:textId="77777777" w:rsidR="00D12180" w:rsidRDefault="00F92C42" w:rsidP="009A593B">
            <w:pPr>
              <w:jc w:val="left"/>
              <w:rPr>
                <w:sz w:val="20"/>
                <w:szCs w:val="20"/>
              </w:rPr>
            </w:pPr>
            <w:r w:rsidRPr="00C636D1">
              <w:rPr>
                <w:sz w:val="20"/>
                <w:szCs w:val="20"/>
              </w:rPr>
              <w:t xml:space="preserve">Docker </w:t>
            </w:r>
          </w:p>
          <w:p w14:paraId="30D70B97" w14:textId="6AC15D1C" w:rsidR="00F92C42" w:rsidRPr="00C636D1" w:rsidRDefault="00F92C42" w:rsidP="009A593B">
            <w:pPr>
              <w:jc w:val="left"/>
              <w:rPr>
                <w:sz w:val="20"/>
                <w:szCs w:val="20"/>
              </w:rPr>
            </w:pPr>
            <w:r w:rsidRPr="00C636D1">
              <w:rPr>
                <w:sz w:val="20"/>
                <w:szCs w:val="20"/>
              </w:rPr>
              <w:t>(vía plugin OMV-Extras)</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E47F8A" w14:textId="77777777" w:rsidR="00F92C42" w:rsidRPr="00C636D1" w:rsidRDefault="00F92C42" w:rsidP="009A593B">
            <w:pPr>
              <w:jc w:val="left"/>
              <w:rPr>
                <w:sz w:val="20"/>
                <w:szCs w:val="20"/>
              </w:rPr>
            </w:pPr>
            <w:r w:rsidRPr="00C636D1">
              <w:rPr>
                <w:sz w:val="20"/>
                <w:szCs w:val="20"/>
              </w:rPr>
              <w:t>Ejecución de servicios en contenedores</w:t>
            </w:r>
          </w:p>
        </w:tc>
      </w:tr>
      <w:tr w:rsidR="00F92C42" w14:paraId="6669793C"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52C71A" w14:textId="77777777" w:rsidR="00F92C42" w:rsidRPr="00C636D1" w:rsidRDefault="00F92C42" w:rsidP="009A593B">
            <w:pPr>
              <w:jc w:val="left"/>
              <w:rPr>
                <w:sz w:val="20"/>
                <w:szCs w:val="20"/>
              </w:rPr>
            </w:pPr>
            <w:r w:rsidRPr="00C636D1">
              <w:rPr>
                <w:sz w:val="20"/>
                <w:szCs w:val="20"/>
              </w:rPr>
              <w:t>Gestión de contenedores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AD1BE4" w14:textId="77777777" w:rsidR="00F92C42" w:rsidRPr="00C636D1" w:rsidRDefault="00F92C42" w:rsidP="009A593B">
            <w:pPr>
              <w:jc w:val="left"/>
              <w:rPr>
                <w:sz w:val="20"/>
                <w:szCs w:val="20"/>
              </w:rPr>
            </w:pPr>
            <w:proofErr w:type="spellStart"/>
            <w:r w:rsidRPr="00C636D1">
              <w:rPr>
                <w:sz w:val="20"/>
                <w:szCs w:val="20"/>
              </w:rPr>
              <w:t>Portainer</w:t>
            </w:r>
            <w:proofErr w:type="spellEnd"/>
            <w:r w:rsidRPr="00C636D1">
              <w:rPr>
                <w:sz w:val="20"/>
                <w:szCs w:val="20"/>
              </w:rPr>
              <w:t xml:space="preserve"> CE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13E5F4" w14:textId="77777777" w:rsidR="00F92C42" w:rsidRPr="00C636D1" w:rsidRDefault="00F92C42" w:rsidP="009A593B">
            <w:pPr>
              <w:jc w:val="left"/>
              <w:rPr>
                <w:sz w:val="20"/>
                <w:szCs w:val="20"/>
              </w:rPr>
            </w:pPr>
            <w:r w:rsidRPr="00C636D1">
              <w:rPr>
                <w:sz w:val="20"/>
                <w:szCs w:val="20"/>
              </w:rPr>
              <w:t>Interfaz gráfica de administración Docker</w:t>
            </w:r>
          </w:p>
        </w:tc>
      </w:tr>
      <w:tr w:rsidR="00F92C42" w14:paraId="19DA437D"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5CEA74" w14:textId="77777777" w:rsidR="00F92C42" w:rsidRPr="00C636D1" w:rsidRDefault="00F92C42" w:rsidP="009A593B">
            <w:pPr>
              <w:jc w:val="left"/>
              <w:rPr>
                <w:sz w:val="20"/>
                <w:szCs w:val="20"/>
              </w:rPr>
            </w:pPr>
            <w:r w:rsidRPr="00C636D1">
              <w:rPr>
                <w:sz w:val="20"/>
                <w:szCs w:val="20"/>
              </w:rPr>
              <w:t>Aplicación principal</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9B676A" w14:textId="77777777" w:rsidR="00F92C42" w:rsidRPr="00C636D1" w:rsidRDefault="00F92C42" w:rsidP="009A593B">
            <w:pPr>
              <w:jc w:val="left"/>
              <w:rPr>
                <w:sz w:val="20"/>
                <w:szCs w:val="20"/>
              </w:rPr>
            </w:pPr>
            <w:proofErr w:type="spellStart"/>
            <w:r w:rsidRPr="00C636D1">
              <w:rPr>
                <w:sz w:val="20"/>
                <w:szCs w:val="20"/>
              </w:rPr>
              <w:t>Nextcloud</w:t>
            </w:r>
            <w:proofErr w:type="spellEnd"/>
            <w:r w:rsidRPr="00C636D1">
              <w:rPr>
                <w:sz w:val="20"/>
                <w:szCs w:val="20"/>
              </w:rPr>
              <w:t xml:space="preserve"> (última versión estable)</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EDB3056" w14:textId="77777777" w:rsidR="00F92C42" w:rsidRPr="00C636D1" w:rsidRDefault="00F92C42" w:rsidP="009A593B">
            <w:pPr>
              <w:jc w:val="left"/>
              <w:rPr>
                <w:sz w:val="20"/>
                <w:szCs w:val="20"/>
              </w:rPr>
            </w:pPr>
            <w:r w:rsidRPr="00C636D1">
              <w:rPr>
                <w:sz w:val="20"/>
                <w:szCs w:val="20"/>
              </w:rPr>
              <w:t>Servicio de nube privada</w:t>
            </w:r>
          </w:p>
        </w:tc>
      </w:tr>
      <w:tr w:rsidR="00F92C42" w14:paraId="66921B2C"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5BC9A1" w14:textId="77777777" w:rsidR="00F92C42" w:rsidRPr="00C636D1" w:rsidRDefault="00F92C42" w:rsidP="009A593B">
            <w:pPr>
              <w:jc w:val="left"/>
              <w:rPr>
                <w:sz w:val="20"/>
                <w:szCs w:val="20"/>
              </w:rPr>
            </w:pPr>
            <w:r w:rsidRPr="00C636D1">
              <w:rPr>
                <w:sz w:val="20"/>
                <w:szCs w:val="20"/>
              </w:rPr>
              <w:t>Base de datos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5320AC" w14:textId="758345AC" w:rsidR="00F92C42" w:rsidRPr="00C636D1" w:rsidRDefault="00F92C42" w:rsidP="009A593B">
            <w:pPr>
              <w:jc w:val="left"/>
              <w:rPr>
                <w:sz w:val="20"/>
                <w:szCs w:val="20"/>
              </w:rPr>
            </w:pPr>
            <w:proofErr w:type="spellStart"/>
            <w:r w:rsidRPr="00C636D1">
              <w:rPr>
                <w:sz w:val="20"/>
                <w:szCs w:val="20"/>
              </w:rPr>
              <w:t>MariaDB</w:t>
            </w:r>
            <w:proofErr w:type="spellEnd"/>
            <w:r w:rsidRPr="00C636D1">
              <w:rPr>
                <w:sz w:val="20"/>
                <w:szCs w:val="20"/>
              </w:rPr>
              <w:t xml:space="preserve"> (contenedor Docker)</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1931A3" w14:textId="77777777" w:rsidR="00F92C42" w:rsidRPr="00C636D1" w:rsidRDefault="00F92C42" w:rsidP="009A593B">
            <w:pPr>
              <w:jc w:val="left"/>
              <w:rPr>
                <w:sz w:val="20"/>
                <w:szCs w:val="20"/>
              </w:rPr>
            </w:pPr>
            <w:r w:rsidRPr="00C636D1">
              <w:rPr>
                <w:sz w:val="20"/>
                <w:szCs w:val="20"/>
              </w:rPr>
              <w:t xml:space="preserve">Persistencia de datos de </w:t>
            </w:r>
            <w:proofErr w:type="spellStart"/>
            <w:r w:rsidRPr="00C636D1">
              <w:rPr>
                <w:sz w:val="20"/>
                <w:szCs w:val="20"/>
              </w:rPr>
              <w:t>Nextcloud</w:t>
            </w:r>
            <w:proofErr w:type="spellEnd"/>
          </w:p>
        </w:tc>
      </w:tr>
      <w:tr w:rsidR="00F92C42" w14:paraId="72183C2E"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29427A" w14:textId="77777777" w:rsidR="00F92C42" w:rsidRPr="00C636D1" w:rsidRDefault="00F92C42" w:rsidP="009A593B">
            <w:pPr>
              <w:jc w:val="left"/>
              <w:rPr>
                <w:sz w:val="20"/>
                <w:szCs w:val="20"/>
              </w:rPr>
            </w:pPr>
            <w:r w:rsidRPr="00C636D1">
              <w:rPr>
                <w:sz w:val="20"/>
                <w:szCs w:val="20"/>
              </w:rPr>
              <w:t>Proxy inverso</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E7ED7A" w14:textId="77777777" w:rsidR="00F92C42" w:rsidRPr="00C636D1" w:rsidRDefault="00F92C42" w:rsidP="009A593B">
            <w:pPr>
              <w:jc w:val="left"/>
              <w:rPr>
                <w:sz w:val="20"/>
                <w:szCs w:val="20"/>
              </w:rPr>
            </w:pPr>
            <w:proofErr w:type="spellStart"/>
            <w:r w:rsidRPr="00C636D1">
              <w:rPr>
                <w:sz w:val="20"/>
                <w:szCs w:val="20"/>
              </w:rPr>
              <w:t>Nginx</w:t>
            </w:r>
            <w:proofErr w:type="spellEnd"/>
            <w:r w:rsidRPr="00C636D1">
              <w:rPr>
                <w:sz w:val="20"/>
                <w:szCs w:val="20"/>
              </w:rPr>
              <w:t xml:space="preserve"> Proxy Manager</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8E5323" w14:textId="77777777" w:rsidR="00F92C42" w:rsidRPr="00C636D1" w:rsidRDefault="00F92C42" w:rsidP="009A593B">
            <w:pPr>
              <w:jc w:val="left"/>
              <w:rPr>
                <w:sz w:val="20"/>
                <w:szCs w:val="20"/>
              </w:rPr>
            </w:pPr>
            <w:r w:rsidRPr="00C636D1">
              <w:rPr>
                <w:sz w:val="20"/>
                <w:szCs w:val="20"/>
              </w:rPr>
              <w:t>Gestión de acceso web y cabeceras HTTP</w:t>
            </w:r>
          </w:p>
        </w:tc>
      </w:tr>
      <w:tr w:rsidR="00F92C42" w14:paraId="5472E1EA"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C9A214" w14:textId="77777777" w:rsidR="00F92C42" w:rsidRPr="00C636D1" w:rsidRDefault="00F92C42" w:rsidP="009A593B">
            <w:pPr>
              <w:jc w:val="left"/>
              <w:rPr>
                <w:sz w:val="20"/>
                <w:szCs w:val="20"/>
              </w:rPr>
            </w:pPr>
            <w:r w:rsidRPr="00C636D1">
              <w:rPr>
                <w:sz w:val="20"/>
                <w:szCs w:val="20"/>
              </w:rPr>
              <w:t>DNS local</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5BAC5D" w14:textId="77777777" w:rsidR="00F92C42" w:rsidRPr="00C636D1" w:rsidRDefault="00F92C42" w:rsidP="009A593B">
            <w:pPr>
              <w:jc w:val="left"/>
              <w:rPr>
                <w:sz w:val="20"/>
                <w:szCs w:val="20"/>
              </w:rPr>
            </w:pPr>
            <w:proofErr w:type="spellStart"/>
            <w:r w:rsidRPr="00C636D1">
              <w:rPr>
                <w:sz w:val="20"/>
                <w:szCs w:val="20"/>
              </w:rPr>
              <w:t>AdGuard</w:t>
            </w:r>
            <w:proofErr w:type="spellEnd"/>
            <w:r w:rsidRPr="00C636D1">
              <w:rPr>
                <w:sz w:val="20"/>
                <w:szCs w:val="20"/>
              </w:rPr>
              <w:t xml:space="preserve"> Home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F0301E" w14:textId="77777777" w:rsidR="00F92C42" w:rsidRPr="00C636D1" w:rsidRDefault="00F92C42" w:rsidP="009A593B">
            <w:pPr>
              <w:jc w:val="left"/>
              <w:rPr>
                <w:sz w:val="20"/>
                <w:szCs w:val="20"/>
              </w:rPr>
            </w:pPr>
            <w:r w:rsidRPr="00C636D1">
              <w:rPr>
                <w:sz w:val="20"/>
                <w:szCs w:val="20"/>
              </w:rPr>
              <w:t>Resolución de nombres internos</w:t>
            </w:r>
          </w:p>
        </w:tc>
      </w:tr>
      <w:tr w:rsidR="00F92C42" w14:paraId="25553830"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51A0F4" w14:textId="77777777" w:rsidR="00F92C42" w:rsidRPr="00C636D1" w:rsidRDefault="00F92C42" w:rsidP="009A593B">
            <w:pPr>
              <w:jc w:val="left"/>
              <w:rPr>
                <w:sz w:val="20"/>
                <w:szCs w:val="20"/>
              </w:rPr>
            </w:pPr>
            <w:r w:rsidRPr="00C636D1">
              <w:rPr>
                <w:sz w:val="20"/>
                <w:szCs w:val="20"/>
              </w:rPr>
              <w:t>VPN / acceso remoto</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988D68" w14:textId="77777777" w:rsidR="00F92C42" w:rsidRPr="00C636D1" w:rsidRDefault="00F92C42" w:rsidP="009A593B">
            <w:pPr>
              <w:jc w:val="left"/>
              <w:rPr>
                <w:sz w:val="20"/>
                <w:szCs w:val="20"/>
              </w:rPr>
            </w:pPr>
            <w:proofErr w:type="spellStart"/>
            <w:r w:rsidRPr="00C636D1">
              <w:rPr>
                <w:sz w:val="20"/>
                <w:szCs w:val="20"/>
              </w:rPr>
              <w:t>ZeroTier</w:t>
            </w:r>
            <w:proofErr w:type="spellEnd"/>
            <w:r w:rsidRPr="00C636D1">
              <w:rPr>
                <w:sz w:val="20"/>
                <w:szCs w:val="20"/>
              </w:rPr>
              <w:t xml:space="preserve"> </w:t>
            </w:r>
            <w:proofErr w:type="spellStart"/>
            <w:r w:rsidRPr="00C636D1">
              <w:rPr>
                <w:sz w:val="20"/>
                <w:szCs w:val="20"/>
              </w:rPr>
              <w:t>One</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757D50" w14:textId="77777777" w:rsidR="00F92C42" w:rsidRPr="00C636D1" w:rsidRDefault="00F92C42" w:rsidP="009A593B">
            <w:pPr>
              <w:jc w:val="left"/>
              <w:rPr>
                <w:sz w:val="20"/>
                <w:szCs w:val="20"/>
              </w:rPr>
            </w:pPr>
            <w:r w:rsidRPr="00C636D1">
              <w:rPr>
                <w:sz w:val="20"/>
                <w:szCs w:val="20"/>
              </w:rPr>
              <w:t>Acceso seguro al servidor desde el exterior</w:t>
            </w:r>
          </w:p>
        </w:tc>
      </w:tr>
      <w:tr w:rsidR="00F92C42" w14:paraId="554CC448"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593FE9" w14:textId="77777777" w:rsidR="00F92C42" w:rsidRPr="00C636D1" w:rsidRDefault="00F92C42" w:rsidP="009A593B">
            <w:pPr>
              <w:jc w:val="left"/>
              <w:rPr>
                <w:sz w:val="20"/>
                <w:szCs w:val="20"/>
              </w:rPr>
            </w:pPr>
            <w:r w:rsidRPr="00C636D1">
              <w:rPr>
                <w:sz w:val="20"/>
                <w:szCs w:val="20"/>
              </w:rPr>
              <w:t>Seguridad</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5A981" w14:textId="4799545A" w:rsidR="00F92C42" w:rsidRPr="00EE7660" w:rsidRDefault="00574780" w:rsidP="009A593B">
            <w:pPr>
              <w:jc w:val="left"/>
              <w:rPr>
                <w:sz w:val="20"/>
                <w:szCs w:val="20"/>
                <w:lang w:val="en-US"/>
              </w:rPr>
            </w:pPr>
            <w:r w:rsidRPr="00EE7660">
              <w:rPr>
                <w:sz w:val="20"/>
                <w:szCs w:val="20"/>
                <w:lang w:val="en-US"/>
              </w:rPr>
              <w:t>FIREWALL DE OMV</w:t>
            </w:r>
            <w:r w:rsidR="00F92C42" w:rsidRPr="00EE7660">
              <w:rPr>
                <w:sz w:val="20"/>
                <w:szCs w:val="20"/>
                <w:lang w:val="en-US"/>
              </w:rPr>
              <w:t xml:space="preserve"> (firewall) + Fail2ban</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74AE3A" w14:textId="77777777" w:rsidR="00F92C42" w:rsidRPr="00C636D1" w:rsidRDefault="00F92C42" w:rsidP="009A593B">
            <w:pPr>
              <w:jc w:val="left"/>
              <w:rPr>
                <w:sz w:val="20"/>
                <w:szCs w:val="20"/>
              </w:rPr>
            </w:pPr>
            <w:r w:rsidRPr="00C636D1">
              <w:rPr>
                <w:sz w:val="20"/>
                <w:szCs w:val="20"/>
              </w:rPr>
              <w:t>Control de acceso y protección ante intrusiones</w:t>
            </w:r>
          </w:p>
        </w:tc>
      </w:tr>
      <w:tr w:rsidR="00F92C42" w14:paraId="39872744" w14:textId="77777777" w:rsidTr="005F0AB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12D67E" w14:textId="77777777" w:rsidR="00F92C42" w:rsidRPr="00C636D1" w:rsidRDefault="00F92C42" w:rsidP="009A593B">
            <w:pPr>
              <w:jc w:val="left"/>
              <w:rPr>
                <w:sz w:val="20"/>
                <w:szCs w:val="20"/>
              </w:rPr>
            </w:pPr>
            <w:r w:rsidRPr="00C636D1">
              <w:rPr>
                <w:sz w:val="20"/>
                <w:szCs w:val="20"/>
              </w:rPr>
              <w:t>Backup</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BBA5E5" w14:textId="77777777" w:rsidR="00F92C42" w:rsidRPr="00C636D1" w:rsidRDefault="00F92C42" w:rsidP="009A593B">
            <w:pPr>
              <w:jc w:val="left"/>
              <w:rPr>
                <w:sz w:val="20"/>
                <w:szCs w:val="20"/>
              </w:rPr>
            </w:pPr>
            <w:r w:rsidRPr="00C636D1">
              <w:rPr>
                <w:sz w:val="20"/>
                <w:szCs w:val="20"/>
              </w:rPr>
              <w:t xml:space="preserve">Script cron + </w:t>
            </w:r>
            <w:proofErr w:type="spellStart"/>
            <w:r w:rsidRPr="00C636D1">
              <w:rPr>
                <w:sz w:val="20"/>
                <w:szCs w:val="20"/>
              </w:rPr>
              <w:t>Nextcloud</w:t>
            </w:r>
            <w:proofErr w:type="spellEnd"/>
            <w:r w:rsidRPr="00C636D1">
              <w:rPr>
                <w:sz w:val="20"/>
                <w:szCs w:val="20"/>
              </w:rPr>
              <w:t xml:space="preserve"> </w:t>
            </w:r>
            <w:proofErr w:type="spellStart"/>
            <w:r w:rsidRPr="00C636D1">
              <w:rPr>
                <w:sz w:val="20"/>
                <w:szCs w:val="20"/>
              </w:rPr>
              <w:t>Backup</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D8216C" w14:textId="77777777" w:rsidR="00F92C42" w:rsidRPr="00C636D1" w:rsidRDefault="00F92C42" w:rsidP="009A593B">
            <w:pPr>
              <w:jc w:val="left"/>
              <w:rPr>
                <w:sz w:val="20"/>
                <w:szCs w:val="20"/>
              </w:rPr>
            </w:pPr>
            <w:r w:rsidRPr="00C636D1">
              <w:rPr>
                <w:sz w:val="20"/>
                <w:szCs w:val="20"/>
              </w:rPr>
              <w:t>Copias de seguridad automatizadas</w:t>
            </w:r>
          </w:p>
        </w:tc>
      </w:tr>
    </w:tbl>
    <w:p w14:paraId="10FA3F70" w14:textId="77777777" w:rsidR="00F92C42" w:rsidRDefault="00F92C42" w:rsidP="00387D83"/>
    <w:p w14:paraId="6B605618" w14:textId="77777777" w:rsidR="00F92C42" w:rsidRDefault="00F92C42" w:rsidP="00387D83">
      <w:pPr>
        <w:pStyle w:val="Ttulo3"/>
      </w:pPr>
      <w:r>
        <w:t>Requisitos humanos y organizativos</w:t>
      </w:r>
    </w:p>
    <w:p w14:paraId="5C7424EE" w14:textId="77777777" w:rsidR="009A593B" w:rsidRDefault="00F92C42" w:rsidP="00387D83">
      <w:r>
        <w:t xml:space="preserve">El proyecto requiere conocimientos de administración de sistemas Linux, gestión de redes TCP/IP, configuración de servicios web, Docker y fundamentos de ciberseguridad. </w:t>
      </w:r>
    </w:p>
    <w:p w14:paraId="69D3CF93" w14:textId="75A1D4F8" w:rsidR="00F92C42" w:rsidRDefault="00F92C42" w:rsidP="00387D83">
      <w:r>
        <w:t>El equipo responsable está compuesto por:</w:t>
      </w:r>
    </w:p>
    <w:p w14:paraId="7DCF3A27" w14:textId="600CAD1A" w:rsidR="00F92C42" w:rsidRDefault="00F92C42" w:rsidP="00387D83">
      <w:pPr>
        <w:pStyle w:val="Prrafodelista"/>
        <w:numPr>
          <w:ilvl w:val="0"/>
          <w:numId w:val="47"/>
        </w:numPr>
      </w:pPr>
      <w:r>
        <w:t xml:space="preserve">Daniel Ortiz Mejía — </w:t>
      </w:r>
      <w:proofErr w:type="gramStart"/>
      <w:r w:rsidR="00B30394">
        <w:t>Jefe</w:t>
      </w:r>
      <w:proofErr w:type="gramEnd"/>
      <w:r w:rsidR="00B30394">
        <w:t xml:space="preserve"> y coordinador del equipo, </w:t>
      </w:r>
      <w:proofErr w:type="gramStart"/>
      <w:r>
        <w:t>Responsable</w:t>
      </w:r>
      <w:proofErr w:type="gramEnd"/>
      <w:r>
        <w:t xml:space="preserve"> principal de infraestructura</w:t>
      </w:r>
      <w:r w:rsidR="00B30394">
        <w:t xml:space="preserve"> y decisiones</w:t>
      </w:r>
      <w:r>
        <w:t xml:space="preserve">, </w:t>
      </w:r>
      <w:r w:rsidR="00B30394">
        <w:t xml:space="preserve">despliegue de servicios y </w:t>
      </w:r>
      <w:proofErr w:type="spellStart"/>
      <w:r w:rsidR="000248D1">
        <w:t>tester</w:t>
      </w:r>
      <w:proofErr w:type="spellEnd"/>
      <w:r w:rsidR="000248D1">
        <w:t>/control de calidad</w:t>
      </w:r>
    </w:p>
    <w:p w14:paraId="6537C54A" w14:textId="77777777" w:rsidR="00F03770" w:rsidRDefault="00F03770" w:rsidP="00F03770">
      <w:pPr>
        <w:pStyle w:val="Prrafodelista"/>
      </w:pPr>
    </w:p>
    <w:p w14:paraId="11F6DEC2" w14:textId="7B23D1C0" w:rsidR="00F92C42" w:rsidRDefault="00F92C42" w:rsidP="00387D83">
      <w:pPr>
        <w:pStyle w:val="Prrafodelista"/>
        <w:numPr>
          <w:ilvl w:val="0"/>
          <w:numId w:val="47"/>
        </w:numPr>
      </w:pPr>
      <w:r>
        <w:t xml:space="preserve">Arnau </w:t>
      </w:r>
      <w:proofErr w:type="spellStart"/>
      <w:r>
        <w:t>Sanchez</w:t>
      </w:r>
      <w:proofErr w:type="spellEnd"/>
      <w:r>
        <w:t xml:space="preserve"> </w:t>
      </w:r>
      <w:proofErr w:type="spellStart"/>
      <w:r>
        <w:t>Gomez</w:t>
      </w:r>
      <w:proofErr w:type="spellEnd"/>
      <w:r>
        <w:t xml:space="preserve"> — Responsable de red, DNS, configuración de acceso y</w:t>
      </w:r>
      <w:r w:rsidR="000248D1">
        <w:t xml:space="preserve"> responsable de seguridad</w:t>
      </w:r>
      <w:r>
        <w:t>.</w:t>
      </w:r>
    </w:p>
    <w:p w14:paraId="46CC843B" w14:textId="77777777" w:rsidR="00F92C42" w:rsidRDefault="00F92C42" w:rsidP="00387D83"/>
    <w:p w14:paraId="2EF9976A" w14:textId="77777777" w:rsidR="00F92C42" w:rsidRDefault="00F92C42" w:rsidP="00387D83">
      <w:pPr>
        <w:pStyle w:val="Ttulo2"/>
      </w:pPr>
      <w:r>
        <w:t>1.4 Arquitectura del sistema</w:t>
      </w:r>
    </w:p>
    <w:p w14:paraId="38327807" w14:textId="77777777" w:rsidR="00F92C42" w:rsidRDefault="00F92C42" w:rsidP="00387D83">
      <w:r>
        <w:t xml:space="preserve">La arquitectura de </w:t>
      </w:r>
      <w:proofErr w:type="spellStart"/>
      <w:r>
        <w:t>MesCloud</w:t>
      </w:r>
      <w:proofErr w:type="spellEnd"/>
      <w:r>
        <w:t xml:space="preserve"> sigue un modelo de capas donde el hardware físico aloja el sistema operativo de gestión NAS, sobre el cual se ejecuta el motor Docker con los contenedores de aplicación. El acceso externo se realiza a través de </w:t>
      </w:r>
      <w:proofErr w:type="spellStart"/>
      <w:r>
        <w:t>ZeroTier</w:t>
      </w:r>
      <w:proofErr w:type="spellEnd"/>
      <w:r>
        <w:t xml:space="preserve"> VPN, mientras que el acceso interno utiliza el DNS local de </w:t>
      </w:r>
      <w:proofErr w:type="spellStart"/>
      <w:r>
        <w:t>AdGuard</w:t>
      </w:r>
      <w:proofErr w:type="spellEnd"/>
      <w:r>
        <w:t xml:space="preserve"> Home.</w:t>
      </w:r>
    </w:p>
    <w:p w14:paraId="0333791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D27C395" w14:textId="77777777" w:rsidTr="005F0ABF">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68B83074" w14:textId="77777777" w:rsidR="00F92C42" w:rsidRDefault="00F92C42" w:rsidP="00387D83">
            <w:r>
              <w:t xml:space="preserve">Diagrama de arquitectura: [pendiente de insertar imagen — captura de topología de red con servidor 192.168.22.199, contenedores Docker, clientes internos y túnel </w:t>
            </w:r>
            <w:proofErr w:type="spellStart"/>
            <w:r>
              <w:t>ZeroTier</w:t>
            </w:r>
            <w:proofErr w:type="spellEnd"/>
            <w:r>
              <w:t>]</w:t>
            </w:r>
          </w:p>
        </w:tc>
      </w:tr>
    </w:tbl>
    <w:p w14:paraId="79871C1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26"/>
        <w:gridCol w:w="2000"/>
        <w:gridCol w:w="3000"/>
      </w:tblGrid>
      <w:tr w:rsidR="00F92C42" w14:paraId="464CC0E4" w14:textId="77777777" w:rsidTr="007A7890">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4F4EA7CE" w14:textId="77777777" w:rsidR="00F92C42" w:rsidRPr="007A7890" w:rsidRDefault="00F92C42" w:rsidP="00387D83">
            <w:pPr>
              <w:rPr>
                <w:b/>
                <w:bCs/>
                <w:color w:val="FFFFFF" w:themeColor="background1"/>
              </w:rPr>
            </w:pPr>
            <w:r w:rsidRPr="007A7890">
              <w:rPr>
                <w:b/>
                <w:bCs/>
                <w:color w:val="FFFFFF" w:themeColor="background1"/>
              </w:rPr>
              <w:t>Capa</w:t>
            </w:r>
          </w:p>
        </w:tc>
        <w:tc>
          <w:tcPr>
            <w:tcW w:w="2226"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17885BE3" w14:textId="77777777" w:rsidR="00F92C42" w:rsidRPr="007A7890" w:rsidRDefault="00F92C42" w:rsidP="00387D83">
            <w:pPr>
              <w:rPr>
                <w:b/>
                <w:bCs/>
                <w:color w:val="FFFFFF" w:themeColor="background1"/>
              </w:rPr>
            </w:pPr>
            <w:r w:rsidRPr="007A7890">
              <w:rPr>
                <w:b/>
                <w:bCs/>
                <w:color w:val="FFFFFF" w:themeColor="background1"/>
              </w:rPr>
              <w:t>Componente</w:t>
            </w:r>
          </w:p>
        </w:tc>
        <w:tc>
          <w:tcPr>
            <w:tcW w:w="20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6539C2F8" w14:textId="77777777" w:rsidR="00F92C42" w:rsidRPr="007A7890" w:rsidRDefault="00F92C42" w:rsidP="00387D83">
            <w:pPr>
              <w:rPr>
                <w:b/>
                <w:bCs/>
                <w:color w:val="FFFFFF" w:themeColor="background1"/>
              </w:rPr>
            </w:pPr>
            <w:r w:rsidRPr="007A7890">
              <w:rPr>
                <w:b/>
                <w:bCs/>
                <w:color w:val="FFFFFF" w:themeColor="background1"/>
              </w:rPr>
              <w:t>IP / Puerto</w:t>
            </w:r>
          </w:p>
        </w:tc>
        <w:tc>
          <w:tcPr>
            <w:tcW w:w="3000" w:type="dxa"/>
            <w:tcBorders>
              <w:top w:val="single" w:sz="1" w:space="0" w:color="BBBBBB"/>
              <w:left w:val="single" w:sz="1" w:space="0" w:color="BBBBBB"/>
              <w:bottom w:val="single" w:sz="1" w:space="0" w:color="BBBBBB"/>
              <w:right w:val="single" w:sz="1" w:space="0" w:color="BBBBBB"/>
            </w:tcBorders>
            <w:shd w:val="clear" w:color="auto" w:fill="7F7F7F" w:themeFill="text1" w:themeFillTint="80"/>
            <w:tcMar>
              <w:top w:w="80" w:type="dxa"/>
              <w:left w:w="120" w:type="dxa"/>
              <w:bottom w:w="80" w:type="dxa"/>
              <w:right w:w="120" w:type="dxa"/>
            </w:tcMar>
          </w:tcPr>
          <w:p w14:paraId="73F98413" w14:textId="77777777" w:rsidR="00F92C42" w:rsidRPr="007A7890" w:rsidRDefault="00F92C42" w:rsidP="00387D83">
            <w:pPr>
              <w:rPr>
                <w:b/>
                <w:bCs/>
                <w:color w:val="FFFFFF" w:themeColor="background1"/>
              </w:rPr>
            </w:pPr>
            <w:r w:rsidRPr="007A7890">
              <w:rPr>
                <w:b/>
                <w:bCs/>
                <w:color w:val="FFFFFF" w:themeColor="background1"/>
              </w:rPr>
              <w:t>Acceso</w:t>
            </w:r>
          </w:p>
        </w:tc>
      </w:tr>
      <w:tr w:rsidR="00F92C42" w14:paraId="03531141"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90CB90" w14:textId="77777777" w:rsidR="00F92C42" w:rsidRDefault="00F92C42" w:rsidP="00387D83">
            <w:r>
              <w:t>Red física</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DE19E6" w14:textId="77777777" w:rsidR="00F92C42" w:rsidRDefault="00F92C42" w:rsidP="00387D83">
            <w:r>
              <w:t xml:space="preserve">Servidor </w:t>
            </w:r>
            <w:proofErr w:type="spellStart"/>
            <w:r>
              <w:t>MesCloud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944413" w14:textId="77777777" w:rsidR="00F92C42" w:rsidRDefault="00F92C42" w:rsidP="00387D83">
            <w:r>
              <w:t>192.168.22.199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047D98" w14:textId="77777777" w:rsidR="00F92C42" w:rsidRDefault="00F92C42" w:rsidP="00387D83">
            <w:r>
              <w:t>Red interna + VPN</w:t>
            </w:r>
          </w:p>
        </w:tc>
      </w:tr>
      <w:tr w:rsidR="00F92C42" w14:paraId="7D3C33C9"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C9A6C8" w14:textId="77777777" w:rsidR="00F92C42" w:rsidRDefault="00F92C42" w:rsidP="00387D83">
            <w:r>
              <w:t>Gestión NAS</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101B07" w14:textId="77777777" w:rsidR="00F92C42" w:rsidRDefault="00F92C42" w:rsidP="00387D83">
            <w:proofErr w:type="spellStart"/>
            <w:r>
              <w:t>OpenMediaVault</w:t>
            </w:r>
            <w:proofErr w:type="spellEnd"/>
            <w:r>
              <w:t xml:space="preserve"> 8.0.7</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E9BA40" w14:textId="314523B2" w:rsidR="00F92C42" w:rsidRDefault="00F92C42" w:rsidP="00387D83">
            <w:r>
              <w:t>:8</w:t>
            </w:r>
            <w:r w:rsidR="00743C25">
              <w:t>181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9B19DD" w14:textId="77777777" w:rsidR="00F92C42" w:rsidRDefault="00F92C42" w:rsidP="00387D83">
            <w:r>
              <w:t>Red interna</w:t>
            </w:r>
          </w:p>
        </w:tc>
      </w:tr>
      <w:tr w:rsidR="00F92C42" w14:paraId="6B639EEC"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9B93A5" w14:textId="77777777" w:rsidR="00F92C42" w:rsidRDefault="00F92C42" w:rsidP="00387D83">
            <w:r>
              <w:t>Contenedor</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BCA87" w14:textId="77777777" w:rsidR="00F92C42" w:rsidRDefault="00F92C42" w:rsidP="00387D83">
            <w:proofErr w:type="spellStart"/>
            <w:r>
              <w:t>Portainer</w:t>
            </w:r>
            <w:proofErr w:type="spellEnd"/>
            <w:r>
              <w:t xml:space="preserve"> 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156F9E" w14:textId="6D24C5A4" w:rsidR="00F92C42" w:rsidRDefault="00F92C42" w:rsidP="00387D83">
            <w:r>
              <w:t>:900</w:t>
            </w:r>
            <w:r w:rsidR="00743C25">
              <w:t>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67BA52" w14:textId="77777777" w:rsidR="00F92C42" w:rsidRDefault="00F92C42" w:rsidP="00387D83">
            <w:r>
              <w:t>Red interna</w:t>
            </w:r>
          </w:p>
        </w:tc>
      </w:tr>
      <w:tr w:rsidR="00F92C42" w14:paraId="28BE769C"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D4BA58" w14:textId="77777777" w:rsidR="00F92C42" w:rsidRDefault="00F92C42" w:rsidP="00387D83">
            <w:r>
              <w:t>Contenedor</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FDB07C" w14:textId="77777777" w:rsidR="00F92C42" w:rsidRDefault="00F92C42" w:rsidP="00387D83">
            <w:proofErr w:type="spellStart"/>
            <w:r>
              <w:t>Nextcloud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68822E" w14:textId="18BB926A" w:rsidR="00F92C42" w:rsidRDefault="00F92C42" w:rsidP="00387D83">
            <w:r>
              <w:t>:</w:t>
            </w:r>
            <w:r w:rsidR="00574780">
              <w:t>8181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56DF3A" w14:textId="0010BF99" w:rsidR="00F92C42" w:rsidRDefault="00F92C42" w:rsidP="00387D83">
            <w:r>
              <w:t xml:space="preserve">DNS interno / </w:t>
            </w:r>
            <w:proofErr w:type="spellStart"/>
            <w:r>
              <w:t>VPN</w:t>
            </w:r>
            <w:r w:rsidR="00AC078B">
              <w:t>w</w:t>
            </w:r>
            <w:proofErr w:type="spellEnd"/>
          </w:p>
        </w:tc>
      </w:tr>
      <w:tr w:rsidR="00F92C42" w14:paraId="2F2209AE"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FD8A" w14:textId="77777777" w:rsidR="00F92C42" w:rsidRDefault="00F92C42" w:rsidP="00387D83">
            <w:r>
              <w:t>Contenedor</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59D1" w14:textId="77777777" w:rsidR="00F92C42" w:rsidRDefault="00F92C42" w:rsidP="00387D83">
            <w:proofErr w:type="spellStart"/>
            <w:r>
              <w:t>Nginx</w:t>
            </w:r>
            <w:proofErr w:type="spellEnd"/>
            <w:r>
              <w:t xml:space="preserve"> Proxy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199A17" w14:textId="77777777" w:rsidR="00F92C42" w:rsidRDefault="00F92C42" w:rsidP="00387D83">
            <w:r>
              <w:t>:80 / :81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39453E" w14:textId="77777777" w:rsidR="00F92C42" w:rsidRDefault="00F92C42" w:rsidP="00387D83">
            <w:r>
              <w:t>Red interna</w:t>
            </w:r>
          </w:p>
        </w:tc>
      </w:tr>
      <w:tr w:rsidR="00F92C42" w14:paraId="208B49A6"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DA2DDB" w14:textId="77777777" w:rsidR="00F92C42" w:rsidRDefault="00F92C42" w:rsidP="00387D83">
            <w:r>
              <w:t>Contenedor</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1DF5A4" w14:textId="77777777" w:rsidR="00F92C42" w:rsidRDefault="00F92C42" w:rsidP="00387D83">
            <w:proofErr w:type="spellStart"/>
            <w:r>
              <w:t>AdGuard</w:t>
            </w:r>
            <w:proofErr w:type="spellEnd"/>
            <w:r>
              <w:t xml:space="preserve"> Home (DNS)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654834" w14:textId="6FFBB7BC" w:rsidR="00F92C42" w:rsidRDefault="00F92C42" w:rsidP="00387D83">
            <w:r>
              <w:t>:53 / :3000</w:t>
            </w:r>
            <w:r w:rsidR="00743C25">
              <w:t xml:space="preserve"> / :8001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FD27F" w14:textId="77777777" w:rsidR="00F92C42" w:rsidRDefault="00F92C42" w:rsidP="00387D83">
            <w:r>
              <w:t>Red interna</w:t>
            </w:r>
          </w:p>
        </w:tc>
      </w:tr>
      <w:tr w:rsidR="00F92C42" w14:paraId="0E9AC267"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953448" w14:textId="77777777" w:rsidR="00F92C42" w:rsidRDefault="00F92C42" w:rsidP="00387D83">
            <w:r>
              <w:t>Contenedor</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0372DD" w14:textId="77777777" w:rsidR="00F92C42" w:rsidRDefault="00F92C42" w:rsidP="00387D83">
            <w:proofErr w:type="spellStart"/>
            <w:r>
              <w:t>MariaDB</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5A77C7" w14:textId="77777777" w:rsidR="00F92C42" w:rsidRDefault="00F92C42" w:rsidP="00387D83">
            <w:r>
              <w:t>Red interna Docker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B1F1EC" w14:textId="77777777" w:rsidR="00F92C42" w:rsidRDefault="00F92C42" w:rsidP="00387D83">
            <w:r>
              <w:t>Solo contenedores</w:t>
            </w:r>
          </w:p>
        </w:tc>
      </w:tr>
      <w:tr w:rsidR="00F92C42" w14:paraId="465450CF" w14:textId="77777777" w:rsidTr="005F0ABF">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20B0D3" w14:textId="77777777" w:rsidR="00F92C42" w:rsidRDefault="00F92C42" w:rsidP="00387D83">
            <w:r>
              <w:t>Acceso remoto</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2C6C77" w14:textId="77777777" w:rsidR="00F92C42" w:rsidRDefault="00F92C42" w:rsidP="00387D83">
            <w:proofErr w:type="spellStart"/>
            <w:r>
              <w:t>ZeroTier</w:t>
            </w:r>
            <w:proofErr w:type="spellEnd"/>
            <w:r>
              <w:t xml:space="preserve"> VPN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49D498" w14:textId="62C7F5D7" w:rsidR="00743C25" w:rsidRDefault="00F92C42" w:rsidP="00387D83">
            <w:r>
              <w:t>Red superpuesta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6D8A02" w14:textId="77777777" w:rsidR="00F92C42" w:rsidRDefault="00F92C42" w:rsidP="00387D83">
            <w:r>
              <w:t>Administradores</w:t>
            </w:r>
          </w:p>
        </w:tc>
      </w:tr>
    </w:tbl>
    <w:p w14:paraId="2BACE620" w14:textId="77777777" w:rsidR="00F92C42" w:rsidRDefault="00F92C42" w:rsidP="00387D83">
      <w:r>
        <w:br w:type="page"/>
      </w:r>
    </w:p>
    <w:p w14:paraId="230513B2" w14:textId="77777777" w:rsidR="00F92C42" w:rsidRDefault="00F92C42" w:rsidP="00387D83">
      <w:pPr>
        <w:pStyle w:val="Ttulo1"/>
      </w:pPr>
      <w:r>
        <w:lastRenderedPageBreak/>
        <w:t>2. Planificación y metodología</w:t>
      </w:r>
    </w:p>
    <w:p w14:paraId="14D164BD" w14:textId="77777777" w:rsidR="00F92C42" w:rsidRDefault="00F92C42" w:rsidP="00387D83">
      <w:pPr>
        <w:pStyle w:val="Ttulo2"/>
      </w:pPr>
      <w:r>
        <w:t>2.1 Metodología de trabajo</w:t>
      </w:r>
    </w:p>
    <w:p w14:paraId="40126EAB" w14:textId="77777777" w:rsidR="00F92C42" w:rsidRDefault="00F92C42" w:rsidP="00387D83">
      <w:r>
        <w:t xml:space="preserve">El proyecto se ha desarrollado siguiendo la metodología Scrum adaptada al contexto académico. El trabajo se ha organizado en seis </w:t>
      </w:r>
      <w:proofErr w:type="spellStart"/>
      <w:r>
        <w:t>sprints</w:t>
      </w:r>
      <w:proofErr w:type="spellEnd"/>
      <w:r>
        <w:t xml:space="preserve"> de entre dos y cuatro semanas de duración, cada uno con objetivos definidos, tareas asignadas y una retrospectiva al cierre. La gestión de tareas se ha llevado a cabo mediante un tablero Trello y el código y la documentación se han versionado en un repositorio GitHub.</w:t>
      </w:r>
    </w:p>
    <w:p w14:paraId="1E2C5EF4"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2180"/>
        <w:gridCol w:w="2797"/>
        <w:gridCol w:w="3172"/>
      </w:tblGrid>
      <w:tr w:rsidR="00F92C42" w14:paraId="4B3EEFFC" w14:textId="77777777" w:rsidTr="00BB6D47">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7437F66" w14:textId="77777777" w:rsidR="00F92C42" w:rsidRPr="00BB6D47" w:rsidRDefault="00F92C42" w:rsidP="00387D83">
            <w:pPr>
              <w:rPr>
                <w:b/>
                <w:bCs/>
                <w:color w:val="FFFFFF" w:themeColor="background1"/>
              </w:rPr>
            </w:pPr>
            <w:r w:rsidRPr="00BB6D47">
              <w:rPr>
                <w:b/>
                <w:bCs/>
                <w:color w:val="FFFFFF" w:themeColor="background1"/>
              </w:rPr>
              <w:t>Sprint</w:t>
            </w:r>
          </w:p>
        </w:tc>
        <w:tc>
          <w:tcPr>
            <w:tcW w:w="2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37B2DD7" w14:textId="77777777" w:rsidR="00F92C42" w:rsidRPr="00BB6D47" w:rsidRDefault="00F92C42" w:rsidP="00387D83">
            <w:pPr>
              <w:rPr>
                <w:b/>
                <w:bCs/>
                <w:color w:val="FFFFFF" w:themeColor="background1"/>
              </w:rPr>
            </w:pPr>
            <w:r w:rsidRPr="00BB6D47">
              <w:rPr>
                <w:b/>
                <w:bCs/>
                <w:color w:val="FFFFFF" w:themeColor="background1"/>
              </w:rPr>
              <w:t>Nombre</w:t>
            </w:r>
          </w:p>
        </w:tc>
        <w:tc>
          <w:tcPr>
            <w:tcW w:w="2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79A7D61" w14:textId="77777777" w:rsidR="00F92C42" w:rsidRPr="00BB6D47" w:rsidRDefault="00F92C42" w:rsidP="00387D83">
            <w:pPr>
              <w:rPr>
                <w:b/>
                <w:bCs/>
                <w:color w:val="FFFFFF" w:themeColor="background1"/>
              </w:rPr>
            </w:pPr>
            <w:r w:rsidRPr="00BB6D47">
              <w:rPr>
                <w:b/>
                <w:bCs/>
                <w:color w:val="FFFFFF" w:themeColor="background1"/>
              </w:rPr>
              <w:t>Período</w:t>
            </w:r>
          </w:p>
        </w:tc>
        <w:tc>
          <w:tcPr>
            <w:tcW w:w="3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CC8B7C5" w14:textId="77777777" w:rsidR="00F92C42" w:rsidRPr="00BB6D47" w:rsidRDefault="00F92C42" w:rsidP="00387D83">
            <w:pPr>
              <w:rPr>
                <w:b/>
                <w:bCs/>
                <w:color w:val="FFFFFF" w:themeColor="background1"/>
              </w:rPr>
            </w:pPr>
            <w:r w:rsidRPr="00BB6D47">
              <w:rPr>
                <w:b/>
                <w:bCs/>
                <w:color w:val="FFFFFF" w:themeColor="background1"/>
              </w:rPr>
              <w:t>Objetivo principal</w:t>
            </w:r>
          </w:p>
        </w:tc>
      </w:tr>
      <w:tr w:rsidR="00F92C42" w14:paraId="7CABCC57"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897435" w14:textId="77777777" w:rsidR="00F92C42" w:rsidRDefault="00F92C42" w:rsidP="00387D83">
            <w: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3BF10A" w14:textId="77777777" w:rsidR="00F92C42" w:rsidRDefault="00F92C42" w:rsidP="00387D83">
            <w:r>
              <w:t>Análisis y diseño</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9AFA08" w14:textId="77777777" w:rsidR="00F92C42" w:rsidRDefault="00F92C42" w:rsidP="00387D83">
            <w:r>
              <w:t>27 nov 2025 – 12 ene 2026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76BFE1" w14:textId="77777777" w:rsidR="00F92C42" w:rsidRDefault="00F92C42" w:rsidP="00387D83">
            <w:r>
              <w:t>Planificación, alcance y decisiones técnicas</w:t>
            </w:r>
          </w:p>
        </w:tc>
      </w:tr>
      <w:tr w:rsidR="00F92C42" w14:paraId="7521FF9E"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CB1FE3" w14:textId="77777777" w:rsidR="00F92C42" w:rsidRDefault="00F92C42" w:rsidP="00387D83">
            <w:r>
              <w:t>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933217" w14:textId="77777777" w:rsidR="00F92C42" w:rsidRDefault="00F92C42" w:rsidP="00387D83">
            <w:r>
              <w:t>Preparación del entorno</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F56209" w14:textId="77777777" w:rsidR="00F92C42" w:rsidRDefault="00F92C42" w:rsidP="00387D83">
            <w:r>
              <w:t>12 ene – 29 ene 2026</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BEF09F" w14:textId="77777777" w:rsidR="00F92C42" w:rsidRDefault="00F92C42" w:rsidP="00387D83">
            <w:r>
              <w:t xml:space="preserve">Instalación de OMV, Docker y </w:t>
            </w:r>
            <w:proofErr w:type="spellStart"/>
            <w:r>
              <w:t>Portainer</w:t>
            </w:r>
            <w:proofErr w:type="spellEnd"/>
          </w:p>
        </w:tc>
      </w:tr>
      <w:tr w:rsidR="00F92C42" w14:paraId="4A79DC19"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5833E7" w14:textId="77777777" w:rsidR="00F92C42" w:rsidRDefault="00F92C42" w:rsidP="00387D83">
            <w: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C0726" w14:textId="77777777" w:rsidR="00F92C42" w:rsidRDefault="00F92C42" w:rsidP="00387D83">
            <w:r>
              <w:t>Despliegue de servicios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3B1BAA" w14:textId="77777777" w:rsidR="00F92C42" w:rsidRDefault="00F92C42" w:rsidP="00387D83">
            <w:r>
              <w:t>29 ene – 19 feb 2026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A120F4" w14:textId="77777777" w:rsidR="00F92C42" w:rsidRDefault="00F92C42" w:rsidP="00387D83">
            <w:r>
              <w:t xml:space="preserve">Despliegue de </w:t>
            </w:r>
            <w:proofErr w:type="spellStart"/>
            <w:r>
              <w:t>Nextcloud</w:t>
            </w:r>
            <w:proofErr w:type="spellEnd"/>
            <w:r>
              <w:t xml:space="preserve"> y VPN </w:t>
            </w:r>
            <w:proofErr w:type="spellStart"/>
            <w:r>
              <w:t>ZeroTier</w:t>
            </w:r>
            <w:proofErr w:type="spellEnd"/>
          </w:p>
        </w:tc>
      </w:tr>
      <w:tr w:rsidR="00F92C42" w14:paraId="3B6315A9"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FFD9269" w14:textId="77777777" w:rsidR="00F92C42" w:rsidRDefault="00F92C42" w:rsidP="00387D83">
            <w:r>
              <w:t>4</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E68C20" w14:textId="77777777" w:rsidR="00F92C42" w:rsidRDefault="00F92C42" w:rsidP="00387D83">
            <w:r>
              <w:t>Configuración y validación</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9A9A7E" w14:textId="77777777" w:rsidR="00F92C42" w:rsidRDefault="00F92C42" w:rsidP="00387D83">
            <w:r>
              <w:t>19 feb – 12 mar 2026</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2598C9" w14:textId="77777777" w:rsidR="00F92C42" w:rsidRDefault="00F92C42" w:rsidP="00387D83">
            <w:r>
              <w:t>Usuarios, grupos, permisos y pruebas funcionales</w:t>
            </w:r>
          </w:p>
        </w:tc>
      </w:tr>
      <w:tr w:rsidR="00F92C42" w:rsidRPr="00EE7660" w14:paraId="1898E1A4"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42C88A" w14:textId="77777777" w:rsidR="00F92C42" w:rsidRDefault="00F92C42" w:rsidP="00387D83">
            <w:r>
              <w:t>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142F4D" w14:textId="77777777" w:rsidR="00F92C42" w:rsidRDefault="00F92C42" w:rsidP="00387D83">
            <w:r>
              <w:t>Seguridad y DNS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67564A" w14:textId="77777777" w:rsidR="00F92C42" w:rsidRDefault="00F92C42" w:rsidP="00387D83">
            <w:r>
              <w:t>12 mar – 8 abr 2026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66535D" w14:textId="77777777" w:rsidR="00F92C42" w:rsidRPr="00ED4591" w:rsidRDefault="00F92C42" w:rsidP="00387D83">
            <w:pPr>
              <w:rPr>
                <w:lang w:val="en-GB"/>
              </w:rPr>
            </w:pPr>
            <w:r w:rsidRPr="00ED4591">
              <w:rPr>
                <w:lang w:val="en-GB"/>
              </w:rPr>
              <w:t>Firewall, Fail2ban, DNS local y backups</w:t>
            </w:r>
          </w:p>
        </w:tc>
      </w:tr>
      <w:tr w:rsidR="00F92C42" w14:paraId="1083F3D8" w14:textId="77777777" w:rsidTr="005F0ABF">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1515AA" w14:textId="77777777" w:rsidR="00F92C42" w:rsidRDefault="00F92C42" w:rsidP="00387D83">
            <w:r>
              <w:t>6</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ECE05F" w14:textId="77777777" w:rsidR="00F92C42" w:rsidRDefault="00F92C42" w:rsidP="00387D83">
            <w:r>
              <w:t>Revisión y entrega</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D68462D" w14:textId="77777777" w:rsidR="00F92C42" w:rsidRDefault="00F92C42" w:rsidP="00387D83">
            <w:r>
              <w:t>8 abr – 27 abr 2026</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8DF85" w14:textId="77777777" w:rsidR="00F92C42" w:rsidRDefault="00F92C42" w:rsidP="00387D83">
            <w:r>
              <w:t>Verificación final, correcciones y presentación</w:t>
            </w:r>
          </w:p>
        </w:tc>
      </w:tr>
    </w:tbl>
    <w:p w14:paraId="312E6921"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BEA01F9" w14:textId="77777777" w:rsidTr="00BB6D47">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5C83F1A6" w14:textId="77777777" w:rsidR="00F92C42" w:rsidRPr="00BB6D47" w:rsidRDefault="00F92C42" w:rsidP="00387D83">
            <w:pPr>
              <w:rPr>
                <w:b/>
                <w:bCs/>
                <w:color w:val="FFFFFF" w:themeColor="background1"/>
              </w:rPr>
            </w:pPr>
            <w:r w:rsidRPr="00BB6D47">
              <w:rPr>
                <w:b/>
                <w:bCs/>
                <w:color w:val="FFFFFF" w:themeColor="background1"/>
              </w:rPr>
              <w:lastRenderedPageBreak/>
              <w:t>SPRINT 1</w:t>
            </w:r>
          </w:p>
          <w:p w14:paraId="4CDA6544" w14:textId="77777777" w:rsidR="00F92C42" w:rsidRPr="00BB6D47" w:rsidRDefault="00F92C42" w:rsidP="00387D83">
            <w:pPr>
              <w:rPr>
                <w:b/>
                <w:bCs/>
                <w:color w:val="FFFFFF" w:themeColor="background1"/>
              </w:rPr>
            </w:pPr>
            <w:r w:rsidRPr="00BB6D47">
              <w:rPr>
                <w:b/>
                <w:bCs/>
                <w:color w:val="FFFFFF" w:themeColor="background1"/>
              </w:rPr>
              <w:t>ANÁLISIS Y DISEÑO</w:t>
            </w:r>
          </w:p>
          <w:p w14:paraId="716BB41F" w14:textId="77777777" w:rsidR="00F92C42" w:rsidRDefault="00F92C42" w:rsidP="00387D83">
            <w:r w:rsidRPr="00BB6D47">
              <w:rPr>
                <w:b/>
                <w:bCs/>
                <w:color w:val="FFFFFF" w:themeColor="background1"/>
              </w:rPr>
              <w:t>27 de noviembre de 2025 – 12 de enero de 2026</w:t>
            </w:r>
          </w:p>
        </w:tc>
      </w:tr>
    </w:tbl>
    <w:p w14:paraId="6B5A78E8"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EB078B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8DD591E" w14:textId="77777777" w:rsidR="00F92C42" w:rsidRDefault="00F92C42" w:rsidP="00387D83">
            <w:r>
              <w:t>1. IDENTIFICACIÓN DEL SPRINT</w:t>
            </w:r>
          </w:p>
        </w:tc>
      </w:tr>
    </w:tbl>
    <w:p w14:paraId="4312D8E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4DC58FC0" w14:textId="77777777" w:rsidTr="00BB6D4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517A4AE" w14:textId="77777777" w:rsidR="00F92C42" w:rsidRPr="00BB6D47" w:rsidRDefault="00F92C42" w:rsidP="00387D83">
            <w:pPr>
              <w:rPr>
                <w:b/>
                <w:bCs/>
                <w:color w:val="FFFFFF" w:themeColor="background1"/>
              </w:rPr>
            </w:pPr>
            <w:r w:rsidRPr="00BB6D47">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71578BC" w14:textId="77777777" w:rsidR="00F92C42" w:rsidRPr="00BB6D47" w:rsidRDefault="00F92C42" w:rsidP="00387D83">
            <w:pPr>
              <w:rPr>
                <w:b/>
                <w:bCs/>
                <w:color w:val="FFFFFF" w:themeColor="background1"/>
              </w:rPr>
            </w:pPr>
            <w:r w:rsidRPr="00BB6D47">
              <w:rPr>
                <w:b/>
                <w:bCs/>
                <w:color w:val="FFFFFF" w:themeColor="background1"/>
              </w:rPr>
              <w:t>Detalle</w:t>
            </w:r>
          </w:p>
        </w:tc>
      </w:tr>
      <w:tr w:rsidR="00F92C42" w14:paraId="4031835A"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288F38"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0B2259" w14:textId="77777777" w:rsidR="00F92C42" w:rsidRDefault="00F92C42" w:rsidP="00387D83">
            <w:r>
              <w:t>Sprint 1</w:t>
            </w:r>
          </w:p>
        </w:tc>
      </w:tr>
      <w:tr w:rsidR="00F92C42" w14:paraId="113ACC03"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88F76D"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88E160" w14:textId="77777777" w:rsidR="00F92C42" w:rsidRDefault="00F92C42" w:rsidP="00387D83">
            <w:r>
              <w:t>Análisis y diseño</w:t>
            </w:r>
          </w:p>
        </w:tc>
      </w:tr>
      <w:tr w:rsidR="00F92C42" w14:paraId="4968F87D"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B1420B"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3F6742" w14:textId="77777777" w:rsidR="00F92C42" w:rsidRDefault="00F92C42" w:rsidP="00387D83">
            <w:r>
              <w:t>27 de noviembre de 2025</w:t>
            </w:r>
          </w:p>
        </w:tc>
      </w:tr>
      <w:tr w:rsidR="00F92C42" w14:paraId="0E1B3CE7"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119F03"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0E1A7E" w14:textId="77777777" w:rsidR="00F92C42" w:rsidRDefault="00F92C42" w:rsidP="00387D83">
            <w:r>
              <w:t>12 de enero de 2026</w:t>
            </w:r>
          </w:p>
        </w:tc>
      </w:tr>
      <w:tr w:rsidR="00F92C42" w14:paraId="6D8EB107"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FC1753"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17A7D6" w14:textId="77777777" w:rsidR="00F92C42" w:rsidRDefault="00F92C42" w:rsidP="00387D83">
            <w:r>
              <w:t>7 semanas</w:t>
            </w:r>
          </w:p>
        </w:tc>
      </w:tr>
      <w:tr w:rsidR="00F92C42" w14:paraId="04A70BF6"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2A5627"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7CC57"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4B4C6E78"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8294A4"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8D1ADE" w14:textId="77777777" w:rsidR="00F92C42" w:rsidRDefault="00F92C42" w:rsidP="00387D83">
            <w:r>
              <w:t>Ninguno (sprint inicial)</w:t>
            </w:r>
          </w:p>
        </w:tc>
      </w:tr>
    </w:tbl>
    <w:p w14:paraId="4E36D7CC"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93E79FD"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9017DA9" w14:textId="77777777" w:rsidR="00F92C42" w:rsidRDefault="00F92C42" w:rsidP="00387D83">
            <w:r>
              <w:t>2. OBJETIVOS DEL SPRINT</w:t>
            </w:r>
          </w:p>
        </w:tc>
      </w:tr>
    </w:tbl>
    <w:p w14:paraId="2CDA9E3A" w14:textId="77777777" w:rsidR="00F92C42" w:rsidRDefault="00F92C42" w:rsidP="00387D83"/>
    <w:p w14:paraId="59F4DD34" w14:textId="77777777" w:rsidR="00F92C42" w:rsidRDefault="00F92C42" w:rsidP="00387D83">
      <w:r>
        <w:t>El objetivo de este primer sprint es establecer las bases del proyecto antes de realizar ninguna implementación técnica. Al finalizar este sprint, el equipo debe tener claridad total sobre qué se va a construir, con qué tecnologías, en qué infraestructura y con qué división de responsabilidades.</w:t>
      </w:r>
    </w:p>
    <w:p w14:paraId="21D6EE55" w14:textId="77777777" w:rsidR="00F92C42" w:rsidRDefault="00F92C42" w:rsidP="00387D83"/>
    <w:p w14:paraId="4D81EF92" w14:textId="77777777" w:rsidR="00F92C42" w:rsidRDefault="00F92C42" w:rsidP="00387D83">
      <w:pPr>
        <w:pStyle w:val="Prrafodelista"/>
        <w:numPr>
          <w:ilvl w:val="0"/>
          <w:numId w:val="47"/>
        </w:numPr>
      </w:pPr>
      <w:r>
        <w:t>Definir el alcance completo del proyecto y los servicios que se implementarán.</w:t>
      </w:r>
    </w:p>
    <w:p w14:paraId="0CD092D4" w14:textId="77777777" w:rsidR="00F92C42" w:rsidRDefault="00F92C42" w:rsidP="00387D83">
      <w:pPr>
        <w:pStyle w:val="Prrafodelista"/>
        <w:numPr>
          <w:ilvl w:val="0"/>
          <w:numId w:val="47"/>
        </w:numPr>
      </w:pPr>
      <w:r>
        <w:t>Seleccionar y justificar el sistema operativo, las tecnologías y las herramientas de trabajo.</w:t>
      </w:r>
    </w:p>
    <w:p w14:paraId="389D79E0" w14:textId="77777777" w:rsidR="00F92C42" w:rsidRDefault="00F92C42" w:rsidP="00387D83">
      <w:pPr>
        <w:pStyle w:val="Prrafodelista"/>
        <w:numPr>
          <w:ilvl w:val="0"/>
          <w:numId w:val="47"/>
        </w:numPr>
      </w:pPr>
      <w:r>
        <w:t>Analizar los requisitos de hardware y validar que el servidor físico disponible es apto.</w:t>
      </w:r>
    </w:p>
    <w:p w14:paraId="0C595C52" w14:textId="77777777" w:rsidR="00F92C42" w:rsidRDefault="00F92C42" w:rsidP="00387D83">
      <w:pPr>
        <w:pStyle w:val="Prrafodelista"/>
        <w:numPr>
          <w:ilvl w:val="0"/>
          <w:numId w:val="47"/>
        </w:numPr>
      </w:pPr>
      <w:r>
        <w:t>Diseñar la arquitectura inicial del sistema (topología de red, servicios, contenedores).</w:t>
      </w:r>
    </w:p>
    <w:p w14:paraId="5B377660" w14:textId="77777777" w:rsidR="00F92C42" w:rsidRDefault="00F92C42" w:rsidP="00387D83">
      <w:pPr>
        <w:pStyle w:val="Prrafodelista"/>
        <w:numPr>
          <w:ilvl w:val="0"/>
          <w:numId w:val="47"/>
        </w:numPr>
      </w:pPr>
      <w:r>
        <w:t xml:space="preserve">Elaborar la planificación por </w:t>
      </w:r>
      <w:proofErr w:type="spellStart"/>
      <w:r>
        <w:t>sprints</w:t>
      </w:r>
      <w:proofErr w:type="spellEnd"/>
      <w:r>
        <w:t xml:space="preserve"> con objetivos, tareas y responsables.</w:t>
      </w:r>
    </w:p>
    <w:p w14:paraId="79C530BD" w14:textId="77777777" w:rsidR="00F92C42" w:rsidRDefault="00F92C42" w:rsidP="00387D83">
      <w:pPr>
        <w:pStyle w:val="Prrafodelista"/>
        <w:numPr>
          <w:ilvl w:val="0"/>
          <w:numId w:val="47"/>
        </w:numPr>
      </w:pPr>
      <w:r>
        <w:t>Configurar los entornos de trabajo colaborativo: repositorio GitHub y tablero Trello.</w:t>
      </w:r>
    </w:p>
    <w:p w14:paraId="1CEBCA22" w14:textId="77777777" w:rsidR="00F92C42" w:rsidRDefault="00F92C42" w:rsidP="00387D83">
      <w:pPr>
        <w:pStyle w:val="Prrafodelista"/>
        <w:numPr>
          <w:ilvl w:val="0"/>
          <w:numId w:val="47"/>
        </w:numPr>
      </w:pPr>
      <w:r>
        <w:t>Verificar el hardware disponible y realizar pruebas iniciales del sistema operativo.</w:t>
      </w:r>
    </w:p>
    <w:p w14:paraId="1CB63D6A"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F161596"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165ED4CA" w14:textId="77777777" w:rsidR="00F92C42" w:rsidRDefault="00F92C42" w:rsidP="00387D83">
            <w:r>
              <w:lastRenderedPageBreak/>
              <w:t>3. TAREAS PLANIFICADAS</w:t>
            </w:r>
          </w:p>
        </w:tc>
      </w:tr>
    </w:tbl>
    <w:p w14:paraId="1D46EAE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47C2DBCD"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4AF0187" w14:textId="77777777" w:rsidR="00F92C42" w:rsidRPr="00BB6D47" w:rsidRDefault="00F92C42" w:rsidP="00387D83">
            <w:pPr>
              <w:rPr>
                <w:b/>
                <w:bCs/>
                <w:color w:val="FFFFFF" w:themeColor="background1"/>
              </w:rPr>
            </w:pPr>
            <w:r w:rsidRPr="00BB6D47">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8DA6ED0" w14:textId="77777777" w:rsidR="00F92C42" w:rsidRPr="00BB6D47" w:rsidRDefault="00F92C42" w:rsidP="00387D83">
            <w:pPr>
              <w:rPr>
                <w:b/>
                <w:bCs/>
                <w:color w:val="FFFFFF" w:themeColor="background1"/>
              </w:rPr>
            </w:pPr>
            <w:r w:rsidRPr="00BB6D47">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ED9E213"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11C700F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772CB4" w14:textId="77777777" w:rsidR="00F92C42" w:rsidRDefault="00F92C42" w:rsidP="00387D83">
            <w:r>
              <w:t>Definir el alcance y objetivos del proyecto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FAB815"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C74A412" w14:textId="77777777" w:rsidR="00F92C42" w:rsidRDefault="00F92C42" w:rsidP="00387D83">
            <w:r>
              <w:t>Completada</w:t>
            </w:r>
          </w:p>
        </w:tc>
      </w:tr>
      <w:tr w:rsidR="00F92C42" w14:paraId="3D4C454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D911A" w14:textId="77777777" w:rsidR="00F92C42" w:rsidRDefault="00F92C42" w:rsidP="00387D83">
            <w:r>
              <w:t>Selección y justificación del SO (</w:t>
            </w:r>
            <w:proofErr w:type="spellStart"/>
            <w:r>
              <w:t>OpenMediaVault</w:t>
            </w:r>
            <w:proofErr w:type="spellEnd"/>
            <w: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E3445D8"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668608A" w14:textId="77777777" w:rsidR="00F92C42" w:rsidRDefault="00F92C42" w:rsidP="00387D83">
            <w:r>
              <w:t>Completada</w:t>
            </w:r>
          </w:p>
        </w:tc>
      </w:tr>
      <w:tr w:rsidR="00F92C42" w14:paraId="4044DC2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0AA902" w14:textId="77777777" w:rsidR="00F92C42" w:rsidRDefault="00F92C42" w:rsidP="00387D83">
            <w:r>
              <w:t>Análisis de requisitos de hardware y red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028100"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11BBD96" w14:textId="77777777" w:rsidR="00F92C42" w:rsidRDefault="00F92C42" w:rsidP="00387D83">
            <w:r>
              <w:t>Completada</w:t>
            </w:r>
          </w:p>
        </w:tc>
      </w:tr>
      <w:tr w:rsidR="00F92C42" w14:paraId="2F5FA3A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BE10D8" w14:textId="77777777" w:rsidR="00F92C42" w:rsidRDefault="00F92C42" w:rsidP="00387D83">
            <w:r>
              <w:t>Diseño de la arquitectura inicial del sistema</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98F80D"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170CC70" w14:textId="77777777" w:rsidR="00F92C42" w:rsidRDefault="00F92C42" w:rsidP="00387D83">
            <w:r>
              <w:t>Completada</w:t>
            </w:r>
          </w:p>
        </w:tc>
      </w:tr>
      <w:tr w:rsidR="00F92C42" w14:paraId="43F93D7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52126" w14:textId="77777777" w:rsidR="00F92C42" w:rsidRDefault="00F92C42" w:rsidP="00387D83">
            <w:r>
              <w:t xml:space="preserve">Decisión sobre servicios a instalar (Docker, </w:t>
            </w:r>
            <w:proofErr w:type="spellStart"/>
            <w:r>
              <w:t>Nextcloud</w:t>
            </w:r>
            <w:proofErr w:type="spellEnd"/>
            <w:r>
              <w:t xml:space="preserve">, </w:t>
            </w:r>
            <w:proofErr w:type="spellStart"/>
            <w:r>
              <w:t>MariaDB</w:t>
            </w:r>
            <w:proofErr w:type="spellEnd"/>
            <w:r>
              <w: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A5511F"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D25F372" w14:textId="77777777" w:rsidR="00F92C42" w:rsidRDefault="00F92C42" w:rsidP="00387D83">
            <w:r>
              <w:t>Completada</w:t>
            </w:r>
          </w:p>
        </w:tc>
      </w:tr>
      <w:tr w:rsidR="00F92C42" w14:paraId="608E843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B720DF" w14:textId="77777777" w:rsidR="00F92C42" w:rsidRDefault="00F92C42" w:rsidP="00387D83">
            <w:r>
              <w:t xml:space="preserve">Planificación de seguridad (firewall, </w:t>
            </w:r>
            <w:proofErr w:type="spellStart"/>
            <w:r>
              <w:t>backups</w:t>
            </w:r>
            <w:proofErr w:type="spellEnd"/>
            <w:r>
              <w:t>, Fail2ban)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74D86A"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C9F2655" w14:textId="77777777" w:rsidR="00F92C42" w:rsidRDefault="00F92C42" w:rsidP="00387D83">
            <w:r>
              <w:t>Completada</w:t>
            </w:r>
          </w:p>
        </w:tc>
      </w:tr>
      <w:tr w:rsidR="00F92C42" w14:paraId="51FBE7E5"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720233" w14:textId="77777777" w:rsidR="00F92C42" w:rsidRDefault="00F92C42" w:rsidP="00387D83">
            <w:r>
              <w:t xml:space="preserve">Elaboración del plan de </w:t>
            </w:r>
            <w:proofErr w:type="spellStart"/>
            <w:r>
              <w:t>sprints</w:t>
            </w:r>
            <w:proofErr w:type="spellEnd"/>
            <w:r>
              <w:t xml:space="preserve"> con tareas y responsables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CB336B"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480885C" w14:textId="77777777" w:rsidR="00F92C42" w:rsidRDefault="00F92C42" w:rsidP="00387D83">
            <w:r>
              <w:t>Completada</w:t>
            </w:r>
          </w:p>
        </w:tc>
      </w:tr>
      <w:tr w:rsidR="00F92C42" w14:paraId="10F45F3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FC180E" w14:textId="77777777" w:rsidR="00F92C42" w:rsidRDefault="00F92C42" w:rsidP="00387D83">
            <w:r>
              <w:t>Creación del repositorio GitHub y estructura de carpetas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339F16"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06AEC34" w14:textId="77777777" w:rsidR="00F92C42" w:rsidRDefault="00F92C42" w:rsidP="00387D83">
            <w:r>
              <w:t>Completada</w:t>
            </w:r>
          </w:p>
        </w:tc>
      </w:tr>
      <w:tr w:rsidR="00F92C42" w14:paraId="4311B0F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F63A32" w14:textId="77777777" w:rsidR="00F92C42" w:rsidRDefault="00F92C42" w:rsidP="00387D83">
            <w:r>
              <w:t>Configuración del tablero Trello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2348E2"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2AFF332" w14:textId="77777777" w:rsidR="00F92C42" w:rsidRDefault="00F92C42" w:rsidP="00387D83">
            <w:r>
              <w:t>Completada</w:t>
            </w:r>
          </w:p>
        </w:tc>
      </w:tr>
      <w:tr w:rsidR="00F92C42" w14:paraId="281A6E1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BF9C00" w14:textId="77777777" w:rsidR="00F92C42" w:rsidRDefault="00F92C42" w:rsidP="00387D83">
            <w:r>
              <w:t>Verificación del hardware del servidor (discos, RAM, red)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D0676C"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B1C4F49" w14:textId="77777777" w:rsidR="00F92C42" w:rsidRDefault="00F92C42" w:rsidP="00387D83">
            <w:r>
              <w:t>Completada</w:t>
            </w:r>
          </w:p>
        </w:tc>
      </w:tr>
      <w:tr w:rsidR="00F92C42" w14:paraId="37B90B8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FD9E7B" w14:textId="77777777" w:rsidR="00F92C42" w:rsidRDefault="00F92C42" w:rsidP="00387D83">
            <w:r>
              <w:t>Prueba de instalación del SO en entorno de prueba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58469"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2A5A508" w14:textId="77777777" w:rsidR="00F92C42" w:rsidRDefault="00F92C42" w:rsidP="00387D83">
            <w:r>
              <w:t>Completada</w:t>
            </w:r>
          </w:p>
        </w:tc>
      </w:tr>
      <w:tr w:rsidR="00F92C42" w14:paraId="4F6E1C87"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FC4243" w14:textId="77777777" w:rsidR="00F92C42" w:rsidRDefault="00F92C42" w:rsidP="00387D83">
            <w:r>
              <w:t>Documentación inicial: descripción del proyecto y estudio de mercado</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86E6B8"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A4E0DA3" w14:textId="77777777" w:rsidR="00F92C42" w:rsidRDefault="00F92C42" w:rsidP="00387D83">
            <w:r>
              <w:t>Completada</w:t>
            </w:r>
          </w:p>
        </w:tc>
      </w:tr>
      <w:tr w:rsidR="00F92C42" w14:paraId="6AA7AC5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49399D" w14:textId="77777777" w:rsidR="00F92C42" w:rsidRDefault="00F92C42" w:rsidP="00387D83">
            <w:r>
              <w:t>Documentación de seguridad: servicios a implementar y motivos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341C51"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C2F38EC" w14:textId="77777777" w:rsidR="00F92C42" w:rsidRDefault="00F92C42" w:rsidP="00387D83">
            <w:r>
              <w:t>Completada</w:t>
            </w:r>
          </w:p>
        </w:tc>
      </w:tr>
    </w:tbl>
    <w:p w14:paraId="15286F8C" w14:textId="501EECDF" w:rsidR="00C91F45" w:rsidRDefault="00C91F45" w:rsidP="00387D83"/>
    <w:p w14:paraId="4D72038C" w14:textId="77777777" w:rsidR="00C91F45" w:rsidRDefault="00C91F45">
      <w:pPr>
        <w:spacing w:before="0" w:after="160"/>
        <w:jc w:val="left"/>
      </w:pPr>
      <w:r>
        <w:br w:type="page"/>
      </w:r>
    </w:p>
    <w:p w14:paraId="7E59A514" w14:textId="77777777" w:rsidR="00C91F45" w:rsidRDefault="00C91F45"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E859939"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FB2842E" w14:textId="77777777" w:rsidR="00F92C42" w:rsidRDefault="00F92C42" w:rsidP="00387D83">
            <w:r>
              <w:t>4. DESARROLLO DEL SPRINT</w:t>
            </w:r>
          </w:p>
        </w:tc>
      </w:tr>
    </w:tbl>
    <w:p w14:paraId="1654089C" w14:textId="77777777" w:rsidR="00F92C42" w:rsidRDefault="00F92C42" w:rsidP="00387D83"/>
    <w:p w14:paraId="30DB078A" w14:textId="77777777" w:rsidR="00F92C42" w:rsidRDefault="00F92C42" w:rsidP="00387D83">
      <w:pPr>
        <w:pStyle w:val="Ttulo3"/>
      </w:pPr>
      <w:r>
        <w:t>4.1 Selección tecnológica</w:t>
      </w:r>
    </w:p>
    <w:p w14:paraId="5DBCFBD1" w14:textId="77777777" w:rsidR="00F92C42" w:rsidRDefault="00F92C42" w:rsidP="00387D83">
      <w:r>
        <w:t xml:space="preserve">La primera decisión técnica relevante del proyecto fue la elección del sistema operativo del servidor. Se evaluaron tres alternativas: Ubuntu Server, </w:t>
      </w:r>
      <w:proofErr w:type="spellStart"/>
      <w:r>
        <w:t>TrueNAS</w:t>
      </w:r>
      <w:proofErr w:type="spellEnd"/>
      <w:r>
        <w:t xml:space="preserve"> y </w:t>
      </w:r>
      <w:proofErr w:type="spellStart"/>
      <w:r>
        <w:t>OpenMediaVault</w:t>
      </w:r>
      <w:proofErr w:type="spellEnd"/>
      <w:r>
        <w:t xml:space="preserve">. Ubuntu Server ofrece máxima </w:t>
      </w:r>
      <w:proofErr w:type="gramStart"/>
      <w:r>
        <w:t>flexibilidad</w:t>
      </w:r>
      <w:proofErr w:type="gramEnd"/>
      <w:r>
        <w:t xml:space="preserve"> pero requiere configuración manual de todos los servicios de almacenamiento. </w:t>
      </w:r>
      <w:proofErr w:type="spellStart"/>
      <w:r>
        <w:t>TrueNAS</w:t>
      </w:r>
      <w:proofErr w:type="spellEnd"/>
      <w:r>
        <w:t xml:space="preserve"> está optimizado para entornos </w:t>
      </w:r>
      <w:proofErr w:type="gramStart"/>
      <w:r>
        <w:t>ZFS</w:t>
      </w:r>
      <w:proofErr w:type="gramEnd"/>
      <w:r>
        <w:t xml:space="preserve"> pero su integración con Docker es menos directa. </w:t>
      </w:r>
      <w:proofErr w:type="spellStart"/>
      <w:r>
        <w:t>OpenMediaVault</w:t>
      </w:r>
      <w:proofErr w:type="spellEnd"/>
      <w:r>
        <w:t xml:space="preserve"> fue elegido por su interfaz web de administración, su soporte nativo de Docker mediante el plugin OMV-Extras y su orientación específica a servidores NAS, lo que lo convierte en la opción más adecuada para un proyecto que combina almacenamiento y servicios en contenedores.</w:t>
      </w:r>
    </w:p>
    <w:p w14:paraId="36157417" w14:textId="77777777" w:rsidR="00F92C42" w:rsidRDefault="00F92C42" w:rsidP="00387D83"/>
    <w:p w14:paraId="70137729" w14:textId="77777777" w:rsidR="00F92C42" w:rsidRDefault="00F92C42" w:rsidP="00387D83">
      <w:pPr>
        <w:pStyle w:val="Ttulo3"/>
      </w:pPr>
      <w:r>
        <w:t>4.2 Definición de la arquitectura</w:t>
      </w:r>
    </w:p>
    <w:p w14:paraId="35CF53CF" w14:textId="77777777" w:rsidR="00F92C42" w:rsidRDefault="00F92C42" w:rsidP="00387D83">
      <w:r>
        <w:t xml:space="preserve">Se diseñó una arquitectura de tres capas: el sistema operativo base (OMV) gestiona el hardware y el almacenamiento; Docker orquesta los servicios en contenedores aislados; y </w:t>
      </w:r>
      <w:proofErr w:type="spellStart"/>
      <w:r>
        <w:t>Nextcloud</w:t>
      </w:r>
      <w:proofErr w:type="spellEnd"/>
      <w:r>
        <w:t>, junto con sus servicios auxiliares (</w:t>
      </w:r>
      <w:proofErr w:type="spellStart"/>
      <w:r>
        <w:t>MariaDB</w:t>
      </w:r>
      <w:proofErr w:type="spellEnd"/>
      <w:r>
        <w:t xml:space="preserve">, </w:t>
      </w:r>
      <w:proofErr w:type="spellStart"/>
      <w:r>
        <w:t>Nginx</w:t>
      </w:r>
      <w:proofErr w:type="spellEnd"/>
      <w:r>
        <w:t xml:space="preserve"> Proxy Manager, </w:t>
      </w:r>
      <w:proofErr w:type="spellStart"/>
      <w:r>
        <w:t>AdGuard</w:t>
      </w:r>
      <w:proofErr w:type="spellEnd"/>
      <w:r>
        <w:t xml:space="preserve"> Home), forma la capa de aplicación. Esta separación garantiza que cada componente puede actualizarse, reiniciarse o sustituirse sin afectar al resto del sistema.</w:t>
      </w:r>
    </w:p>
    <w:p w14:paraId="6DCF0609" w14:textId="77777777" w:rsidR="00F92C42" w:rsidRDefault="00F92C42" w:rsidP="00387D83"/>
    <w:p w14:paraId="3A277F4E" w14:textId="77777777" w:rsidR="00F92C42" w:rsidRDefault="00F92C42" w:rsidP="00387D83">
      <w:pPr>
        <w:pStyle w:val="Ttulo3"/>
      </w:pPr>
      <w:r>
        <w:t>4.3 Verificación del hardware</w:t>
      </w:r>
    </w:p>
    <w:p w14:paraId="184BACE1" w14:textId="77777777" w:rsidR="00F92C42" w:rsidRDefault="00F92C42" w:rsidP="00387D83">
      <w:r>
        <w:t xml:space="preserve">Se realizaron pruebas físicas del servidor antes de comprometer el diseño. Se verificó el reconocimiento correcto de los tres discos duros, la compatibilidad de la tarjeta de red con </w:t>
      </w:r>
      <w:proofErr w:type="spellStart"/>
      <w:r>
        <w:t>OpenMediaVault</w:t>
      </w:r>
      <w:proofErr w:type="spellEnd"/>
      <w:r>
        <w:t xml:space="preserve"> y la capacidad de arranque desde USB. Las pruebas confirmaron que el hardware es completamente compatible y supera los requisitos mínimos recomendados para el proyecto.</w:t>
      </w:r>
    </w:p>
    <w:p w14:paraId="2A33E98A" w14:textId="77777777" w:rsidR="00F92C42" w:rsidRDefault="00F92C42" w:rsidP="00387D83"/>
    <w:p w14:paraId="249316A5" w14:textId="77777777" w:rsidR="00F92C42" w:rsidRDefault="00F92C42" w:rsidP="00387D83">
      <w:pPr>
        <w:pStyle w:val="Ttulo3"/>
      </w:pPr>
      <w:r>
        <w:t>4.4 Configuración del entorno colaborativo</w:t>
      </w:r>
    </w:p>
    <w:p w14:paraId="39D884AB" w14:textId="77777777" w:rsidR="00F92C42" w:rsidRDefault="00F92C42" w:rsidP="00387D83">
      <w:r>
        <w:t>Se creó el repositorio GitHub del proyecto con una estructura de carpetas que separa la documentación técnica, los archivos de configuración y las capturas de pantalla. El tablero Trello se organizó con cuatro columnas: Pendiente, En progreso, En revisión y Completado, y se asignaron las etiquetas de color por categoría (infraestructura, seguridad, documentación).</w:t>
      </w:r>
    </w:p>
    <w:p w14:paraId="42666DF6" w14:textId="29FEF837" w:rsidR="00C91F45" w:rsidRDefault="00C91F45">
      <w:pPr>
        <w:spacing w:before="0" w:after="160"/>
        <w:jc w:val="left"/>
      </w:pPr>
      <w:r>
        <w:br w:type="page"/>
      </w:r>
    </w:p>
    <w:p w14:paraId="35850E1A"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FF98105"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6E954809" w14:textId="77777777" w:rsidR="00F92C42" w:rsidRDefault="00F92C42" w:rsidP="00387D83">
            <w:r>
              <w:t>5. PROBLEMAS ENCONTRADOS Y SOLUCIONES</w:t>
            </w:r>
          </w:p>
        </w:tc>
      </w:tr>
    </w:tbl>
    <w:p w14:paraId="51D7917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F92C42" w14:paraId="53334428" w14:textId="77777777" w:rsidTr="00BB6D4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5F4EE7A" w14:textId="77777777" w:rsidR="00F92C42" w:rsidRPr="00BB6D47" w:rsidRDefault="00F92C42" w:rsidP="00387D83">
            <w:pPr>
              <w:rPr>
                <w:b/>
                <w:bCs/>
                <w:color w:val="FFFFFF" w:themeColor="background1"/>
              </w:rPr>
            </w:pPr>
            <w:r w:rsidRPr="00BB6D47">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06DB382" w14:textId="77777777" w:rsidR="00F92C42" w:rsidRPr="00BB6D47" w:rsidRDefault="00F92C42" w:rsidP="00387D83">
            <w:pPr>
              <w:rPr>
                <w:b/>
                <w:bCs/>
                <w:color w:val="FFFFFF" w:themeColor="background1"/>
              </w:rPr>
            </w:pPr>
            <w:r w:rsidRPr="00BB6D47">
              <w:rPr>
                <w:b/>
                <w:bCs/>
                <w:color w:val="FFFFFF" w:themeColor="background1"/>
              </w:rPr>
              <w:t>Causa</w:t>
            </w:r>
          </w:p>
        </w:tc>
        <w:tc>
          <w:tcPr>
            <w:tcW w:w="3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B8C5F5C" w14:textId="77777777" w:rsidR="00F92C42" w:rsidRPr="00BB6D47" w:rsidRDefault="00F92C42" w:rsidP="00387D83">
            <w:pPr>
              <w:rPr>
                <w:b/>
                <w:bCs/>
                <w:color w:val="FFFFFF" w:themeColor="background1"/>
              </w:rPr>
            </w:pPr>
            <w:r w:rsidRPr="00BB6D47">
              <w:rPr>
                <w:b/>
                <w:bCs/>
                <w:color w:val="FFFFFF" w:themeColor="background1"/>
              </w:rPr>
              <w:t>Solución aplicada</w:t>
            </w:r>
          </w:p>
        </w:tc>
      </w:tr>
      <w:tr w:rsidR="00F92C42" w14:paraId="2EA98CC6" w14:textId="77777777" w:rsidTr="005F0AB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CA968F" w14:textId="77777777" w:rsidR="00F92C42" w:rsidRDefault="00F92C42" w:rsidP="00387D83">
            <w:r>
              <w:t>Dudas sobre la viabilidad de OMV con Docker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FED899" w14:textId="77777777" w:rsidR="00F92C42" w:rsidRDefault="00F92C42" w:rsidP="00387D83">
            <w:r>
              <w:t>Falta de experiencia previa con OMV-Extras</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C827BF" w14:textId="77777777" w:rsidR="00F92C42" w:rsidRDefault="00F92C42" w:rsidP="00387D83">
            <w:r>
              <w:t>Investigación de documentación oficial y foros de la comunidad OMV</w:t>
            </w:r>
          </w:p>
        </w:tc>
      </w:tr>
      <w:tr w:rsidR="00F92C42" w14:paraId="737F658D" w14:textId="77777777" w:rsidTr="005F0ABF">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8A5F39" w14:textId="77777777" w:rsidR="00F92C42" w:rsidRDefault="00F92C42" w:rsidP="00387D83">
            <w:r>
              <w:t>Dificultad para estimar tiempos de sprint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73D8A4" w14:textId="77777777" w:rsidR="00F92C42" w:rsidRDefault="00F92C42" w:rsidP="00387D83">
            <w:r>
              <w:t>Primera vez usando metodología Scrum formal</w:t>
            </w:r>
          </w:p>
        </w:tc>
        <w:tc>
          <w:tcPr>
            <w:tcW w:w="3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34AB144" w14:textId="77777777" w:rsidR="00F92C42" w:rsidRDefault="00F92C42" w:rsidP="00387D83">
            <w:r>
              <w:t>Revisión de proyectos similares y ajuste conservador de estimaciones</w:t>
            </w:r>
          </w:p>
        </w:tc>
      </w:tr>
    </w:tbl>
    <w:p w14:paraId="46421A2C" w14:textId="77777777" w:rsidR="00DA0728" w:rsidRDefault="00DA0728"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860FF2E"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1D9641A4" w14:textId="77777777" w:rsidR="00F92C42" w:rsidRDefault="00F92C42" w:rsidP="00387D83">
            <w:r>
              <w:t>6. AVANCE REAL VS. PLANIFICADO</w:t>
            </w:r>
          </w:p>
        </w:tc>
      </w:tr>
    </w:tbl>
    <w:p w14:paraId="2C2A4FF1" w14:textId="77777777" w:rsidR="00F92C42" w:rsidRDefault="00F92C42" w:rsidP="00387D83"/>
    <w:p w14:paraId="6E49AE49" w14:textId="77777777" w:rsidR="00F92C42" w:rsidRDefault="00F92C42" w:rsidP="00387D83">
      <w:r>
        <w:t>Este sprint fue fundamentalmente de planificación, por lo que el avance real coincide en su totalidad con lo planificado. Todas las tareas se completaron dentro del período establecido. El ritmo de trabajo fue moderado, algo propio de una fase de análisis, y sirvió para establecer una base sólida antes de entrar en la implementación técnica.</w:t>
      </w:r>
    </w:p>
    <w:p w14:paraId="1BB0094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6ADB9D6"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B60ABDA" w14:textId="77777777" w:rsidR="00F92C42" w:rsidRDefault="00F92C42" w:rsidP="00387D83">
            <w:r>
              <w:t>7. CRITERIOS DE ACEPTACIÓN</w:t>
            </w:r>
          </w:p>
        </w:tc>
      </w:tr>
    </w:tbl>
    <w:p w14:paraId="61BF394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278BA96D" w14:textId="77777777" w:rsidTr="00BB6D47">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0065B21" w14:textId="77777777" w:rsidR="00F92C42" w:rsidRPr="00BB6D47" w:rsidRDefault="00F92C42" w:rsidP="00387D83">
            <w:pPr>
              <w:rPr>
                <w:b/>
                <w:bCs/>
                <w:color w:val="FFFFFF" w:themeColor="background1"/>
              </w:rPr>
            </w:pPr>
            <w:r w:rsidRPr="00BB6D47">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EE2A2C9"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55BF245F"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EF88C5" w14:textId="77777777" w:rsidR="00F92C42" w:rsidRDefault="00F92C42" w:rsidP="00387D83">
            <w:r>
              <w:t>Alcance y objetivos del proyecto definidos y documentados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75EAA7D" w14:textId="77777777" w:rsidR="00F92C42" w:rsidRDefault="00F92C42" w:rsidP="00387D83">
            <w:r>
              <w:rPr>
                <w:rFonts w:ascii="Segoe UI Symbol" w:hAnsi="Segoe UI Symbol" w:cs="Segoe UI Symbol"/>
              </w:rPr>
              <w:t>✓</w:t>
            </w:r>
          </w:p>
        </w:tc>
      </w:tr>
      <w:tr w:rsidR="00F92C42" w14:paraId="296B362C"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E33BBC" w14:textId="77777777" w:rsidR="00F92C42" w:rsidRDefault="00F92C42" w:rsidP="00387D83">
            <w:r>
              <w:t>Arquitectura inicial del sistema diseñada</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877725D" w14:textId="77777777" w:rsidR="00F92C42" w:rsidRDefault="00F92C42" w:rsidP="00387D83">
            <w:r>
              <w:rPr>
                <w:rFonts w:ascii="Segoe UI Symbol" w:hAnsi="Segoe UI Symbol" w:cs="Segoe UI Symbol"/>
              </w:rPr>
              <w:t>✓</w:t>
            </w:r>
          </w:p>
        </w:tc>
      </w:tr>
      <w:tr w:rsidR="00F92C42" w14:paraId="629CE49E"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0A0E67" w14:textId="77777777" w:rsidR="00F92C42" w:rsidRDefault="00F92C42" w:rsidP="00387D83">
            <w:r>
              <w:t xml:space="preserve">Decisión tecnológica justificada (OMV + Docker + </w:t>
            </w:r>
            <w:proofErr w:type="spellStart"/>
            <w:r>
              <w:t>Nextcloud</w:t>
            </w:r>
            <w:proofErr w:type="spellEnd"/>
            <w:r>
              <w:t>)</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9D745C8" w14:textId="77777777" w:rsidR="00F92C42" w:rsidRDefault="00F92C42" w:rsidP="00387D83">
            <w:r>
              <w:rPr>
                <w:rFonts w:ascii="Segoe UI Symbol" w:hAnsi="Segoe UI Symbol" w:cs="Segoe UI Symbol"/>
              </w:rPr>
              <w:t>✓</w:t>
            </w:r>
          </w:p>
        </w:tc>
      </w:tr>
      <w:tr w:rsidR="00F92C42" w14:paraId="7C1E981E"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FB6EDF" w14:textId="77777777" w:rsidR="00F92C42" w:rsidRDefault="00F92C42" w:rsidP="00387D83">
            <w:r>
              <w:t>Repositorio GitHub creado con estructura de carpetas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3D922F3" w14:textId="77777777" w:rsidR="00F92C42" w:rsidRDefault="00F92C42" w:rsidP="00387D83">
            <w:r>
              <w:rPr>
                <w:rFonts w:ascii="Segoe UI Symbol" w:hAnsi="Segoe UI Symbol" w:cs="Segoe UI Symbol"/>
              </w:rPr>
              <w:t>✓</w:t>
            </w:r>
          </w:p>
        </w:tc>
      </w:tr>
      <w:tr w:rsidR="00F92C42" w14:paraId="613471B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BEC0EB" w14:textId="77777777" w:rsidR="00F92C42" w:rsidRDefault="00F92C42" w:rsidP="00387D83">
            <w:r>
              <w:t>Tablero Trello configurado y operativo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CFBC152" w14:textId="77777777" w:rsidR="00F92C42" w:rsidRDefault="00F92C42" w:rsidP="00387D83">
            <w:r>
              <w:rPr>
                <w:rFonts w:ascii="Segoe UI Symbol" w:hAnsi="Segoe UI Symbol" w:cs="Segoe UI Symbol"/>
              </w:rPr>
              <w:t>✓</w:t>
            </w:r>
          </w:p>
        </w:tc>
      </w:tr>
      <w:tr w:rsidR="00F92C42" w14:paraId="2C314F57"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FAFD9A" w14:textId="77777777" w:rsidR="00F92C42" w:rsidRDefault="00F92C42" w:rsidP="00387D83">
            <w:r>
              <w:t>Hardware del servidor verificado y apto para el proyecto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EDFD669" w14:textId="77777777" w:rsidR="00F92C42" w:rsidRDefault="00F92C42" w:rsidP="00387D83">
            <w:r>
              <w:rPr>
                <w:rFonts w:ascii="Segoe UI Symbol" w:hAnsi="Segoe UI Symbol" w:cs="Segoe UI Symbol"/>
              </w:rPr>
              <w:t>✓</w:t>
            </w:r>
          </w:p>
        </w:tc>
      </w:tr>
      <w:tr w:rsidR="00F92C42" w14:paraId="78F95306"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BD843C" w14:textId="77777777" w:rsidR="00F92C42" w:rsidRDefault="00F92C42" w:rsidP="00387D83">
            <w:r>
              <w:t>Documentación inicial redactada (descripción, requisitos, estudio de mercado)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386E483" w14:textId="77777777" w:rsidR="00F92C42" w:rsidRDefault="00F92C42" w:rsidP="00387D83">
            <w:r>
              <w:rPr>
                <w:rFonts w:ascii="Segoe UI Symbol" w:hAnsi="Segoe UI Symbol" w:cs="Segoe UI Symbol"/>
              </w:rPr>
              <w:t>✓</w:t>
            </w:r>
          </w:p>
        </w:tc>
      </w:tr>
      <w:tr w:rsidR="00F92C42" w14:paraId="37188239"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F2FA6E" w14:textId="77777777" w:rsidR="00F92C42" w:rsidRDefault="00F92C42" w:rsidP="00387D83">
            <w:r>
              <w:t xml:space="preserve">Plan de </w:t>
            </w:r>
            <w:proofErr w:type="spellStart"/>
            <w:r>
              <w:t>sprints</w:t>
            </w:r>
            <w:proofErr w:type="spellEnd"/>
            <w:r>
              <w:t xml:space="preserve"> elaborado con tareas y responsables asignados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77DFB24" w14:textId="77777777" w:rsidR="00F92C42" w:rsidRDefault="00F92C42" w:rsidP="00387D83">
            <w:r>
              <w:rPr>
                <w:rFonts w:ascii="Segoe UI Symbol" w:hAnsi="Segoe UI Symbol" w:cs="Segoe UI Symbol"/>
              </w:rPr>
              <w:t>✓</w:t>
            </w:r>
          </w:p>
        </w:tc>
      </w:tr>
    </w:tbl>
    <w:p w14:paraId="42489F2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68DB3EB"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70E317E" w14:textId="77777777" w:rsidR="00F92C42" w:rsidRDefault="00F92C42" w:rsidP="00387D83">
            <w:r>
              <w:lastRenderedPageBreak/>
              <w:t>8. REVISIÓN Y RETROSPECTIVA</w:t>
            </w:r>
          </w:p>
        </w:tc>
      </w:tr>
    </w:tbl>
    <w:p w14:paraId="353C3608" w14:textId="77777777" w:rsidR="00F92C42" w:rsidRDefault="00F92C42" w:rsidP="00387D83"/>
    <w:p w14:paraId="61F1ADE4" w14:textId="77777777" w:rsidR="00F92C42" w:rsidRDefault="00F92C42" w:rsidP="00387D83">
      <w:pPr>
        <w:pStyle w:val="Ttulo3"/>
      </w:pPr>
      <w:r>
        <w:t>Qué se ha conseguido</w:t>
      </w:r>
    </w:p>
    <w:p w14:paraId="0FA8EDA1" w14:textId="77777777" w:rsidR="00F92C42" w:rsidRDefault="00F92C42" w:rsidP="00387D83">
      <w:pPr>
        <w:pStyle w:val="Prrafodelista"/>
        <w:numPr>
          <w:ilvl w:val="0"/>
          <w:numId w:val="47"/>
        </w:numPr>
      </w:pPr>
      <w:r>
        <w:t>Se ha establecido una visión clara y compartida del proyecto entre ambos integrantes.</w:t>
      </w:r>
    </w:p>
    <w:p w14:paraId="5EB0FF3F" w14:textId="77777777" w:rsidR="00F92C42" w:rsidRDefault="00F92C42" w:rsidP="00387D83">
      <w:pPr>
        <w:pStyle w:val="Prrafodelista"/>
        <w:numPr>
          <w:ilvl w:val="0"/>
          <w:numId w:val="47"/>
        </w:numPr>
      </w:pPr>
      <w:r>
        <w:t xml:space="preserve">La selección tecnológica está justificada y documentada, lo que evitará decisiones improvisadas en </w:t>
      </w:r>
      <w:proofErr w:type="spellStart"/>
      <w:r>
        <w:t>sprints</w:t>
      </w:r>
      <w:proofErr w:type="spellEnd"/>
      <w:r>
        <w:t xml:space="preserve"> posteriores.</w:t>
      </w:r>
    </w:p>
    <w:p w14:paraId="473CF1D9" w14:textId="77777777" w:rsidR="00F92C42" w:rsidRDefault="00F92C42" w:rsidP="00387D83">
      <w:pPr>
        <w:pStyle w:val="Prrafodelista"/>
        <w:numPr>
          <w:ilvl w:val="0"/>
          <w:numId w:val="47"/>
        </w:numPr>
      </w:pPr>
      <w:r>
        <w:t>El entorno de trabajo colaborativo está operativo desde el inicio del proyecto.</w:t>
      </w:r>
    </w:p>
    <w:p w14:paraId="0816E322" w14:textId="77777777" w:rsidR="00F92C42" w:rsidRDefault="00F92C42" w:rsidP="00387D83">
      <w:pPr>
        <w:pStyle w:val="Prrafodelista"/>
        <w:numPr>
          <w:ilvl w:val="0"/>
          <w:numId w:val="47"/>
        </w:numPr>
      </w:pPr>
      <w:r>
        <w:t>La verificación del hardware elimina el riesgo de incompatibilidades en etapas posteriores.</w:t>
      </w:r>
    </w:p>
    <w:p w14:paraId="711445E6" w14:textId="77777777" w:rsidR="00F92C42" w:rsidRDefault="00F92C42" w:rsidP="00387D83"/>
    <w:p w14:paraId="31CA6B63" w14:textId="77777777" w:rsidR="00F92C42" w:rsidRDefault="00F92C42" w:rsidP="00387D83">
      <w:pPr>
        <w:pStyle w:val="Ttulo3"/>
      </w:pPr>
      <w:r>
        <w:t>Qué no se ha podido hacer y por qué</w:t>
      </w:r>
    </w:p>
    <w:p w14:paraId="3D867EEB" w14:textId="77777777" w:rsidR="00F92C42" w:rsidRDefault="00F92C42" w:rsidP="00387D83">
      <w:r>
        <w:t>No se identificaron tareas pendientes al cierre de este sprint. La fase de análisis se completó íntegramente según lo planificado.</w:t>
      </w:r>
    </w:p>
    <w:p w14:paraId="6BBFE1EC" w14:textId="77777777" w:rsidR="00F92C42" w:rsidRDefault="00F92C42" w:rsidP="00387D83"/>
    <w:p w14:paraId="3B4B11CC" w14:textId="77777777" w:rsidR="00F92C42" w:rsidRDefault="00F92C42" w:rsidP="00387D83">
      <w:pPr>
        <w:pStyle w:val="Ttulo3"/>
      </w:pPr>
      <w:r>
        <w:t>Mejoras para el siguiente sprint</w:t>
      </w:r>
    </w:p>
    <w:p w14:paraId="49F68AB6" w14:textId="77777777" w:rsidR="00F92C42" w:rsidRDefault="00F92C42" w:rsidP="00387D83">
      <w:pPr>
        <w:pStyle w:val="Prrafodelista"/>
        <w:numPr>
          <w:ilvl w:val="0"/>
          <w:numId w:val="47"/>
        </w:numPr>
      </w:pPr>
      <w:r>
        <w:t>Establecer un ritmo de trabajo más constante desde el primer día del sprint, evitando acumulaciones al final.</w:t>
      </w:r>
    </w:p>
    <w:p w14:paraId="12344C86" w14:textId="77777777" w:rsidR="00F92C42" w:rsidRDefault="00F92C42" w:rsidP="00387D83">
      <w:pPr>
        <w:pStyle w:val="Prrafodelista"/>
        <w:numPr>
          <w:ilvl w:val="0"/>
          <w:numId w:val="47"/>
        </w:numPr>
      </w:pPr>
      <w:r>
        <w:t>Definir con mayor precisión los criterios de aceptación de cada tarea antes de comenzar su ejecución.</w:t>
      </w:r>
    </w:p>
    <w:p w14:paraId="7B687370" w14:textId="77777777" w:rsidR="00F92C42" w:rsidRDefault="00F92C42" w:rsidP="00387D83">
      <w:pPr>
        <w:pStyle w:val="Prrafodelista"/>
        <w:numPr>
          <w:ilvl w:val="0"/>
          <w:numId w:val="47"/>
        </w:numPr>
      </w:pPr>
      <w:r>
        <w:t>Preparar el entorno de instalación del SO con antelación para no perder tiempo al inicio del Sprint 2.</w:t>
      </w:r>
    </w:p>
    <w:p w14:paraId="712189D1"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81A693F" w14:textId="77777777" w:rsidTr="000C144C">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2EB11A20" w14:textId="77777777" w:rsidR="00F92C42" w:rsidRPr="000C144C" w:rsidRDefault="00F92C42" w:rsidP="00387D83">
            <w:pPr>
              <w:rPr>
                <w:b/>
                <w:bCs/>
                <w:color w:val="FFFFFF" w:themeColor="background1"/>
              </w:rPr>
            </w:pPr>
            <w:r w:rsidRPr="000C144C">
              <w:rPr>
                <w:b/>
                <w:bCs/>
                <w:color w:val="FFFFFF" w:themeColor="background1"/>
              </w:rPr>
              <w:lastRenderedPageBreak/>
              <w:t>SPRINT 2</w:t>
            </w:r>
          </w:p>
          <w:p w14:paraId="5B441990" w14:textId="77777777" w:rsidR="00F92C42" w:rsidRPr="000C144C" w:rsidRDefault="00F92C42" w:rsidP="00387D83">
            <w:pPr>
              <w:rPr>
                <w:b/>
                <w:bCs/>
                <w:color w:val="FFFFFF" w:themeColor="background1"/>
              </w:rPr>
            </w:pPr>
            <w:r w:rsidRPr="000C144C">
              <w:rPr>
                <w:b/>
                <w:bCs/>
                <w:color w:val="FFFFFF" w:themeColor="background1"/>
              </w:rPr>
              <w:t>PREPARACIÓN DEL ENTORNO</w:t>
            </w:r>
          </w:p>
          <w:p w14:paraId="5E957E48" w14:textId="77777777" w:rsidR="00F92C42" w:rsidRDefault="00F92C42" w:rsidP="00387D83">
            <w:r w:rsidRPr="000C144C">
              <w:rPr>
                <w:b/>
                <w:bCs/>
                <w:color w:val="FFFFFF" w:themeColor="background1"/>
              </w:rPr>
              <w:t>12 de enero de 2026 – 29 de enero de 2026</w:t>
            </w:r>
          </w:p>
        </w:tc>
      </w:tr>
    </w:tbl>
    <w:p w14:paraId="18446E9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1B2638D"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1453E62F" w14:textId="77777777" w:rsidR="00F92C42" w:rsidRDefault="00F92C42" w:rsidP="00387D83">
            <w:r>
              <w:t>1. IDENTIFICACIÓN DEL SPRINT</w:t>
            </w:r>
          </w:p>
        </w:tc>
      </w:tr>
    </w:tbl>
    <w:p w14:paraId="63A2073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20FA38FC" w14:textId="77777777" w:rsidTr="00BB6D4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9FABD17" w14:textId="77777777" w:rsidR="00F92C42" w:rsidRPr="00BB6D47" w:rsidRDefault="00F92C42" w:rsidP="00387D83">
            <w:pPr>
              <w:rPr>
                <w:b/>
                <w:bCs/>
                <w:color w:val="FFFFFF" w:themeColor="background1"/>
              </w:rPr>
            </w:pPr>
            <w:r w:rsidRPr="00BB6D47">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334F07A" w14:textId="77777777" w:rsidR="00F92C42" w:rsidRPr="00BB6D47" w:rsidRDefault="00F92C42" w:rsidP="00387D83">
            <w:pPr>
              <w:rPr>
                <w:b/>
                <w:bCs/>
                <w:color w:val="FFFFFF" w:themeColor="background1"/>
              </w:rPr>
            </w:pPr>
            <w:r w:rsidRPr="00BB6D47">
              <w:rPr>
                <w:b/>
                <w:bCs/>
                <w:color w:val="FFFFFF" w:themeColor="background1"/>
              </w:rPr>
              <w:t>Detalle</w:t>
            </w:r>
          </w:p>
        </w:tc>
      </w:tr>
      <w:tr w:rsidR="00F92C42" w14:paraId="5E551291"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8EC06"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336FCE" w14:textId="77777777" w:rsidR="00F92C42" w:rsidRDefault="00F92C42" w:rsidP="00387D83">
            <w:r>
              <w:t>Sprint 2</w:t>
            </w:r>
          </w:p>
        </w:tc>
      </w:tr>
      <w:tr w:rsidR="00F92C42" w14:paraId="09F970A3"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B631A0"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9A7EA5" w14:textId="77777777" w:rsidR="00F92C42" w:rsidRDefault="00F92C42" w:rsidP="00387D83">
            <w:r>
              <w:t>Preparación del entorno</w:t>
            </w:r>
          </w:p>
        </w:tc>
      </w:tr>
      <w:tr w:rsidR="00F92C42" w14:paraId="0C0913A0"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62E359"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B8A7C6" w14:textId="77777777" w:rsidR="00F92C42" w:rsidRDefault="00F92C42" w:rsidP="00387D83">
            <w:r>
              <w:t>12 de enero de 2026</w:t>
            </w:r>
          </w:p>
        </w:tc>
      </w:tr>
      <w:tr w:rsidR="00F92C42" w14:paraId="2BDE3893"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342998C"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096115" w14:textId="77777777" w:rsidR="00F92C42" w:rsidRDefault="00F92C42" w:rsidP="00387D83">
            <w:r>
              <w:t>29 de enero de 2026</w:t>
            </w:r>
          </w:p>
        </w:tc>
      </w:tr>
      <w:tr w:rsidR="00F92C42" w14:paraId="1C29DF67"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2D1FFF"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311CC7" w14:textId="77777777" w:rsidR="00F92C42" w:rsidRDefault="00F92C42" w:rsidP="00387D83">
            <w:r>
              <w:t>2,5 semanas</w:t>
            </w:r>
          </w:p>
        </w:tc>
      </w:tr>
      <w:tr w:rsidR="00F92C42" w14:paraId="0FC967F0"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D6C357B"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4C78F8"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700B928C"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A50B40"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AD5E68" w14:textId="77777777" w:rsidR="00F92C42" w:rsidRDefault="00F92C42" w:rsidP="00387D83">
            <w:r>
              <w:t>Sprint 1 — Análisis y diseño (completado)</w:t>
            </w:r>
          </w:p>
        </w:tc>
      </w:tr>
    </w:tbl>
    <w:p w14:paraId="0701EBB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2226743"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6FBD7445" w14:textId="77777777" w:rsidR="00F92C42" w:rsidRDefault="00F92C42" w:rsidP="00387D83">
            <w:r>
              <w:t>2. OBJETIVOS DEL SPRINT</w:t>
            </w:r>
          </w:p>
        </w:tc>
      </w:tr>
    </w:tbl>
    <w:p w14:paraId="0CE05A46" w14:textId="77777777" w:rsidR="00F92C42" w:rsidRDefault="00F92C42" w:rsidP="00387D83"/>
    <w:p w14:paraId="15F3D63F" w14:textId="77777777" w:rsidR="00F92C42" w:rsidRDefault="00F92C42" w:rsidP="00387D83">
      <w:r>
        <w:t xml:space="preserve">El objetivo de este sprint es dejar completamente operativo el entorno base del servidor. Al finalizar el sprint, el servidor debe tener </w:t>
      </w:r>
      <w:proofErr w:type="spellStart"/>
      <w:r>
        <w:t>OpenMediaVault</w:t>
      </w:r>
      <w:proofErr w:type="spellEnd"/>
      <w:r>
        <w:t xml:space="preserve"> instalado y configurado, Docker en funcionamiento, </w:t>
      </w:r>
      <w:proofErr w:type="spellStart"/>
      <w:r>
        <w:t>Portainer</w:t>
      </w:r>
      <w:proofErr w:type="spellEnd"/>
      <w:r>
        <w:t xml:space="preserve"> accesible vía navegador y los volúmenes de almacenamiento preparados para alojar los contenedores del siguiente sprint.</w:t>
      </w:r>
    </w:p>
    <w:p w14:paraId="466EE5CF" w14:textId="77777777" w:rsidR="00F92C42" w:rsidRDefault="00F92C42" w:rsidP="00387D83"/>
    <w:p w14:paraId="27731583" w14:textId="77777777" w:rsidR="00F92C42" w:rsidRDefault="00F92C42" w:rsidP="00387D83">
      <w:pPr>
        <w:pStyle w:val="Prrafodelista"/>
        <w:numPr>
          <w:ilvl w:val="0"/>
          <w:numId w:val="47"/>
        </w:numPr>
      </w:pPr>
      <w:r>
        <w:t xml:space="preserve">Instalar y configurar </w:t>
      </w:r>
      <w:proofErr w:type="spellStart"/>
      <w:r>
        <w:t>OpenMediaVault</w:t>
      </w:r>
      <w:proofErr w:type="spellEnd"/>
      <w:r>
        <w:t xml:space="preserve"> 8.0.7 en el servidor físico.</w:t>
      </w:r>
    </w:p>
    <w:p w14:paraId="050CF7DE" w14:textId="77777777" w:rsidR="00F92C42" w:rsidRDefault="00F92C42" w:rsidP="00387D83">
      <w:pPr>
        <w:pStyle w:val="Prrafodelista"/>
        <w:numPr>
          <w:ilvl w:val="0"/>
          <w:numId w:val="47"/>
        </w:numPr>
      </w:pPr>
      <w:r>
        <w:t>Instalar el plugin OMV-Extras y habilitar el soporte oficial de Docker en OMV.</w:t>
      </w:r>
    </w:p>
    <w:p w14:paraId="5D8DB8BE" w14:textId="77777777" w:rsidR="00F92C42" w:rsidRDefault="00F92C42" w:rsidP="00387D83">
      <w:pPr>
        <w:pStyle w:val="Prrafodelista"/>
        <w:numPr>
          <w:ilvl w:val="0"/>
          <w:numId w:val="47"/>
        </w:numPr>
      </w:pPr>
      <w:r>
        <w:t>Instalar Docker y verificar su correcto funcionamiento.</w:t>
      </w:r>
    </w:p>
    <w:p w14:paraId="20F53A9A" w14:textId="77777777" w:rsidR="00F92C42" w:rsidRDefault="00F92C42" w:rsidP="00387D83">
      <w:pPr>
        <w:pStyle w:val="Prrafodelista"/>
        <w:numPr>
          <w:ilvl w:val="0"/>
          <w:numId w:val="47"/>
        </w:numPr>
      </w:pPr>
      <w:r>
        <w:t xml:space="preserve">Instalar y configurar </w:t>
      </w:r>
      <w:proofErr w:type="spellStart"/>
      <w:r>
        <w:t>Portainer</w:t>
      </w:r>
      <w:proofErr w:type="spellEnd"/>
      <w:r>
        <w:t xml:space="preserve"> como interfaz gráfica de gestión de contenedores.</w:t>
      </w:r>
    </w:p>
    <w:p w14:paraId="7AD5D6CC" w14:textId="77777777" w:rsidR="00F92C42" w:rsidRDefault="00F92C42" w:rsidP="00387D83">
      <w:pPr>
        <w:pStyle w:val="Prrafodelista"/>
        <w:numPr>
          <w:ilvl w:val="0"/>
          <w:numId w:val="47"/>
        </w:numPr>
      </w:pPr>
      <w:r>
        <w:t>Preparar la estructura de volúmenes persistentes en los discos del servidor.</w:t>
      </w:r>
    </w:p>
    <w:p w14:paraId="789E3A6E" w14:textId="77777777" w:rsidR="00F92C42" w:rsidRDefault="00F92C42" w:rsidP="00387D83">
      <w:pPr>
        <w:pStyle w:val="Prrafodelista"/>
        <w:numPr>
          <w:ilvl w:val="0"/>
          <w:numId w:val="47"/>
        </w:numPr>
      </w:pPr>
      <w:r>
        <w:t>Evaluar las opciones de gestión de contenedores y tomar una decisión técnica fundamentada.</w:t>
      </w:r>
    </w:p>
    <w:p w14:paraId="69348492" w14:textId="77777777" w:rsidR="00F92C42" w:rsidRDefault="00F92C42" w:rsidP="00387D83">
      <w:pPr>
        <w:pStyle w:val="Prrafodelista"/>
        <w:numPr>
          <w:ilvl w:val="0"/>
          <w:numId w:val="47"/>
        </w:numPr>
      </w:pPr>
      <w:r>
        <w:t>Crear el repositorio GitHub e integrar la documentación generada.</w:t>
      </w:r>
    </w:p>
    <w:p w14:paraId="724F8E3F" w14:textId="09B9B01A" w:rsidR="00C91F45" w:rsidRDefault="00C91F45">
      <w:pPr>
        <w:spacing w:before="0" w:after="160"/>
        <w:jc w:val="left"/>
      </w:pPr>
      <w:r>
        <w:br w:type="page"/>
      </w:r>
    </w:p>
    <w:p w14:paraId="33A57CDC" w14:textId="77777777" w:rsidR="00C91F45" w:rsidRDefault="00C91F45"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001225B"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D311BB6" w14:textId="77777777" w:rsidR="00F92C42" w:rsidRDefault="00F92C42" w:rsidP="00387D83">
            <w:r>
              <w:t>3. TAREAS PLANIFICADAS</w:t>
            </w:r>
          </w:p>
        </w:tc>
      </w:tr>
    </w:tbl>
    <w:p w14:paraId="268FE609"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15E61AE2"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978AD19" w14:textId="77777777" w:rsidR="00F92C42" w:rsidRPr="00BB6D47" w:rsidRDefault="00F92C42" w:rsidP="00387D83">
            <w:pPr>
              <w:rPr>
                <w:b/>
                <w:bCs/>
                <w:color w:val="FFFFFF" w:themeColor="background1"/>
              </w:rPr>
            </w:pPr>
            <w:r w:rsidRPr="00BB6D47">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595A360" w14:textId="77777777" w:rsidR="00F92C42" w:rsidRPr="00BB6D47" w:rsidRDefault="00F92C42" w:rsidP="00387D83">
            <w:pPr>
              <w:rPr>
                <w:b/>
                <w:bCs/>
                <w:color w:val="FFFFFF" w:themeColor="background1"/>
              </w:rPr>
            </w:pPr>
            <w:r w:rsidRPr="00BB6D47">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8A9671F"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2415318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A20514" w14:textId="77777777" w:rsidR="00F92C42" w:rsidRDefault="00F92C42" w:rsidP="00387D83">
            <w:r>
              <w:t>Documentación previa del proceso de instalación de OMV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A993D9"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D99E5E4" w14:textId="77777777" w:rsidR="00F92C42" w:rsidRDefault="00F92C42" w:rsidP="00387D83">
            <w:r>
              <w:t>Completada</w:t>
            </w:r>
          </w:p>
        </w:tc>
      </w:tr>
      <w:tr w:rsidR="00F92C42" w14:paraId="448EA70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A99E8" w14:textId="77777777" w:rsidR="00F92C42" w:rsidRDefault="00F92C42" w:rsidP="00387D83">
            <w:r>
              <w:t>Descarga y preparación del USB de instalación de OMV 8.0.7</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8F2F27"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710A4CA" w14:textId="77777777" w:rsidR="00F92C42" w:rsidRDefault="00F92C42" w:rsidP="00387D83">
            <w:r>
              <w:t>Completada</w:t>
            </w:r>
          </w:p>
        </w:tc>
      </w:tr>
      <w:tr w:rsidR="00F92C42" w14:paraId="26276E17"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A9D876" w14:textId="77777777" w:rsidR="00F92C42" w:rsidRDefault="00F92C42" w:rsidP="00387D83">
            <w:r>
              <w:t xml:space="preserve">Instalación de </w:t>
            </w:r>
            <w:proofErr w:type="spellStart"/>
            <w:r>
              <w:t>OpenMediaVault</w:t>
            </w:r>
            <w:proofErr w:type="spellEnd"/>
            <w:r>
              <w:t xml:space="preserve"> en el servidor físico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E1ED74"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35F32A9" w14:textId="77777777" w:rsidR="00F92C42" w:rsidRDefault="00F92C42" w:rsidP="00387D83">
            <w:r>
              <w:t>Completada</w:t>
            </w:r>
          </w:p>
        </w:tc>
      </w:tr>
      <w:tr w:rsidR="00F92C42" w14:paraId="25AC424E"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B72306" w14:textId="77777777" w:rsidR="00F92C42" w:rsidRDefault="00F92C42" w:rsidP="00387D83">
            <w:r>
              <w:t>Configuración inicial de OMV: red, usuarios, almacenamiento</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C77FA2"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5785D9D" w14:textId="77777777" w:rsidR="00F92C42" w:rsidRDefault="00F92C42" w:rsidP="00387D83">
            <w:r>
              <w:t>Completada</w:t>
            </w:r>
          </w:p>
        </w:tc>
      </w:tr>
      <w:tr w:rsidR="00F92C42" w14:paraId="46DA311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785DF6" w14:textId="77777777" w:rsidR="00F92C42" w:rsidRDefault="00F92C42" w:rsidP="00387D83">
            <w:r>
              <w:t>Instalación del plugin OMV-Extras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B985FB"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85598F8" w14:textId="77777777" w:rsidR="00F92C42" w:rsidRDefault="00F92C42" w:rsidP="00387D83">
            <w:r>
              <w:t>Completada</w:t>
            </w:r>
          </w:p>
        </w:tc>
      </w:tr>
      <w:tr w:rsidR="00F92C42" w14:paraId="62E2695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94440" w14:textId="77777777" w:rsidR="00F92C42" w:rsidRDefault="00F92C42" w:rsidP="00387D83">
            <w:r>
              <w:t>Habilitación e instalación de Docker mediante OMV-Extras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DC1462"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306B1DD" w14:textId="77777777" w:rsidR="00F92C42" w:rsidRDefault="00F92C42" w:rsidP="00387D83">
            <w:r>
              <w:t>Completada</w:t>
            </w:r>
          </w:p>
        </w:tc>
      </w:tr>
      <w:tr w:rsidR="00F92C42" w14:paraId="1225738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EF26EA" w14:textId="77777777" w:rsidR="00F92C42" w:rsidRDefault="00F92C42" w:rsidP="00387D83">
            <w:r>
              <w:t xml:space="preserve">Instalación y configuración de </w:t>
            </w:r>
            <w:proofErr w:type="spellStart"/>
            <w:r>
              <w:t>Portainer</w:t>
            </w:r>
            <w:proofErr w:type="spellEnd"/>
            <w:r>
              <w:t xml:space="preserve"> 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B4945B"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9AC4D7C" w14:textId="77777777" w:rsidR="00F92C42" w:rsidRDefault="00F92C42" w:rsidP="00387D83">
            <w:r>
              <w:t>Completada</w:t>
            </w:r>
          </w:p>
        </w:tc>
      </w:tr>
      <w:tr w:rsidR="00F92C42" w14:paraId="36ECDA3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CCCD17" w14:textId="6B4CF825" w:rsidR="00F92C42" w:rsidRDefault="00F92C42" w:rsidP="00387D83">
            <w:r>
              <w:t xml:space="preserve">Verificación del acceso a </w:t>
            </w:r>
            <w:proofErr w:type="spellStart"/>
            <w:r>
              <w:t>Portainer</w:t>
            </w:r>
            <w:proofErr w:type="spellEnd"/>
            <w:r>
              <w:t xml:space="preserve"> por el puerto </w:t>
            </w:r>
            <w:r w:rsidR="00574780">
              <w:t>9000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E4D228"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D5F2A77" w14:textId="77777777" w:rsidR="00F92C42" w:rsidRDefault="00F92C42" w:rsidP="00387D83">
            <w:r>
              <w:t>Completada</w:t>
            </w:r>
          </w:p>
        </w:tc>
      </w:tr>
      <w:tr w:rsidR="00F92C42" w14:paraId="4262C4D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7C58A8" w14:textId="77777777" w:rsidR="00F92C42" w:rsidRDefault="00F92C42" w:rsidP="00387D83">
            <w:r>
              <w:t>Preparación de volúmenes persistentes en el segundo disco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61F55B"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10E731C" w14:textId="77777777" w:rsidR="00F92C42" w:rsidRDefault="00F92C42" w:rsidP="00387D83">
            <w:r>
              <w:t>Completada</w:t>
            </w:r>
          </w:p>
        </w:tc>
      </w:tr>
      <w:tr w:rsidR="00F92C42" w14:paraId="5B09C87B"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26A434" w14:textId="77777777" w:rsidR="00F92C42" w:rsidRDefault="00F92C42" w:rsidP="00387D83">
            <w:r>
              <w:t xml:space="preserve">Evaluación técnica: Docker </w:t>
            </w:r>
            <w:proofErr w:type="spellStart"/>
            <w:r>
              <w:t>Compose</w:t>
            </w:r>
            <w:proofErr w:type="spellEnd"/>
            <w:r>
              <w:t xml:space="preserve"> directo vs </w:t>
            </w:r>
            <w:proofErr w:type="spellStart"/>
            <w:r>
              <w:t>Portainer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7643E4"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7177C55" w14:textId="77777777" w:rsidR="00F92C42" w:rsidRDefault="00F92C42" w:rsidP="00387D83">
            <w:r>
              <w:t>Completada</w:t>
            </w:r>
          </w:p>
        </w:tc>
      </w:tr>
      <w:tr w:rsidR="00F92C42" w14:paraId="569E811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5CFD6A" w14:textId="77777777" w:rsidR="00F92C42" w:rsidRDefault="00F92C42" w:rsidP="00387D83">
            <w:r>
              <w:t>Configuración de la red de contenedores en Docker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72801C" w14:textId="56A47979" w:rsidR="00F92C42" w:rsidRDefault="000C144C"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EA97947" w14:textId="77777777" w:rsidR="00F92C42" w:rsidRDefault="00F92C42" w:rsidP="00387D83">
            <w:r>
              <w:t>Completada</w:t>
            </w:r>
          </w:p>
        </w:tc>
      </w:tr>
      <w:tr w:rsidR="00F92C42" w14:paraId="6C51712B"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CB4991" w14:textId="77777777" w:rsidR="00F92C42" w:rsidRDefault="00F92C42" w:rsidP="00387D83">
            <w:r>
              <w:t>Planificación del repositorio GitHub y subida de documentación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D1FCF8"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0E27FE5" w14:textId="77777777" w:rsidR="00F92C42" w:rsidRDefault="00F92C42" w:rsidP="00387D83">
            <w:r>
              <w:t>Completada</w:t>
            </w:r>
          </w:p>
        </w:tc>
      </w:tr>
      <w:tr w:rsidR="00F92C42" w14:paraId="5D0B352D"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6F7DEE" w14:textId="77777777" w:rsidR="00F92C42" w:rsidRDefault="00F92C42" w:rsidP="00387D83">
            <w:r>
              <w:t>Actualización del tablero Trello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3EB7F3"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423D0BA" w14:textId="77777777" w:rsidR="00F92C42" w:rsidRDefault="00F92C42" w:rsidP="00387D83">
            <w:r>
              <w:t>Completada</w:t>
            </w:r>
          </w:p>
        </w:tc>
      </w:tr>
    </w:tbl>
    <w:p w14:paraId="1203F5BD" w14:textId="02E6D791" w:rsidR="00C91F45" w:rsidRDefault="00C91F45" w:rsidP="00387D83"/>
    <w:p w14:paraId="6CE898F6" w14:textId="77777777" w:rsidR="00C91F45" w:rsidRDefault="00C91F45">
      <w:pPr>
        <w:spacing w:before="0" w:after="160"/>
        <w:jc w:val="left"/>
      </w:pPr>
      <w:r>
        <w:br w:type="page"/>
      </w:r>
    </w:p>
    <w:p w14:paraId="02AEB1C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BCE1BE7"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3CF706D6" w14:textId="77777777" w:rsidR="00F92C42" w:rsidRDefault="00F92C42" w:rsidP="00387D83">
            <w:r>
              <w:t>4. DESARROLLO TÉCNICO DEL SPRINT</w:t>
            </w:r>
          </w:p>
        </w:tc>
      </w:tr>
    </w:tbl>
    <w:p w14:paraId="5D1156CA" w14:textId="77777777" w:rsidR="00F92C42" w:rsidRDefault="00F92C42" w:rsidP="00387D83"/>
    <w:p w14:paraId="7D3B768B" w14:textId="77777777" w:rsidR="00F92C42" w:rsidRDefault="00F92C42" w:rsidP="00387D83">
      <w:pPr>
        <w:pStyle w:val="Ttulo3"/>
      </w:pPr>
      <w:r>
        <w:t xml:space="preserve">4.1 Instalación de </w:t>
      </w:r>
      <w:proofErr w:type="spellStart"/>
      <w:r>
        <w:t>OpenMediaVault</w:t>
      </w:r>
      <w:proofErr w:type="spellEnd"/>
      <w:r>
        <w:t xml:space="preserve"> 8.0.7</w:t>
      </w:r>
    </w:p>
    <w:p w14:paraId="6D3FB9AA" w14:textId="77777777" w:rsidR="00F92C42" w:rsidRDefault="00F92C42" w:rsidP="00387D83">
      <w:r>
        <w:t xml:space="preserve">La instalación de </w:t>
      </w:r>
      <w:proofErr w:type="spellStart"/>
      <w:r>
        <w:t>OpenMediaVault</w:t>
      </w:r>
      <w:proofErr w:type="spellEnd"/>
      <w:r>
        <w:t xml:space="preserve"> se realizó desde un USB </w:t>
      </w:r>
      <w:proofErr w:type="spellStart"/>
      <w:r>
        <w:t>booteable</w:t>
      </w:r>
      <w:proofErr w:type="spellEnd"/>
      <w:r>
        <w:t xml:space="preserve"> generado con la imagen ISO oficial de OMV 8.0.7. Durante la instalación se configuraron los parámetros básicos de red: se asignó la dirección IP estática 192.168.22.199 al servidor, se configuró la máscara de subred, la puerta de enlace y los servidores DNS de la red local. Finalizada la instalación, se accedió a la interfaz web de administración a través del navegador y se realizó la configuración inicial: creación del usuario administrador, configuración del sistema de archivos y primera actualización de paquetes del sistema.</w:t>
      </w:r>
    </w:p>
    <w:p w14:paraId="40C2A2AC" w14:textId="77777777" w:rsidR="00F92C42" w:rsidRDefault="00F92C42" w:rsidP="00387D83"/>
    <w:p w14:paraId="05E77A54" w14:textId="77777777" w:rsidR="00F92C42" w:rsidRDefault="00F92C42" w:rsidP="00387D83">
      <w:pPr>
        <w:pStyle w:val="Ttulo3"/>
      </w:pPr>
      <w:r>
        <w:t>4.2 Instalación de OMV-Extras y Docker</w:t>
      </w:r>
    </w:p>
    <w:p w14:paraId="1C4C93D4" w14:textId="77777777" w:rsidR="00F92C42" w:rsidRDefault="00F92C42" w:rsidP="00387D83">
      <w:r>
        <w:t xml:space="preserve">Para habilitar Docker en </w:t>
      </w:r>
      <w:proofErr w:type="spellStart"/>
      <w:r>
        <w:t>OpenMediaVault</w:t>
      </w:r>
      <w:proofErr w:type="spellEnd"/>
      <w:r>
        <w:t xml:space="preserve"> es necesario instalar el plugin OMV-Extras, que extiende el sistema con repositorios y funcionalidades adicionales no incluidas en la distribución base. La instalación se realizó mediante la ejecución de un script oficial en la terminal del servidor por SSH. Una vez instalado el plugin, se habilitó el repositorio de Docker desde el panel de OMV-Extras y se procedió a la instalación del motor Docker CE mediante la interfaz gráfica de OMV. Se verificó la instalación ejecutando el comando de comprobación de versión y lanzando un contenedor de prueba.</w:t>
      </w:r>
    </w:p>
    <w:p w14:paraId="40CFDF0B" w14:textId="77777777" w:rsidR="00F92C42" w:rsidRDefault="00F92C42" w:rsidP="00387D83"/>
    <w:p w14:paraId="01AC773A" w14:textId="77777777" w:rsidR="00F92C42" w:rsidRDefault="00F92C42" w:rsidP="00387D83">
      <w:pPr>
        <w:pStyle w:val="Ttulo3"/>
      </w:pPr>
      <w:r>
        <w:t xml:space="preserve">4.3 Instalación y configuración de </w:t>
      </w:r>
      <w:proofErr w:type="spellStart"/>
      <w:r>
        <w:t>Portainer</w:t>
      </w:r>
      <w:proofErr w:type="spellEnd"/>
    </w:p>
    <w:p w14:paraId="50669175" w14:textId="48CEE7EF" w:rsidR="00F92C42" w:rsidRDefault="00F92C42" w:rsidP="00387D83">
      <w:r>
        <w:t xml:space="preserve">Tras evaluar las alternativas de gestión de contenedores, se decidió utilizar </w:t>
      </w:r>
      <w:proofErr w:type="spellStart"/>
      <w:r>
        <w:t>Portainer</w:t>
      </w:r>
      <w:proofErr w:type="spellEnd"/>
      <w:r>
        <w:t xml:space="preserve"> CE como herramienta principal en lugar de trabajar directamente con Docker </w:t>
      </w:r>
      <w:proofErr w:type="spellStart"/>
      <w:r>
        <w:t>Compose</w:t>
      </w:r>
      <w:proofErr w:type="spellEnd"/>
      <w:r>
        <w:t xml:space="preserve"> desde la línea de comandos. Esta decisión se fundamenta en que </w:t>
      </w:r>
      <w:proofErr w:type="spellStart"/>
      <w:r>
        <w:t>Portainer</w:t>
      </w:r>
      <w:proofErr w:type="spellEnd"/>
      <w:r>
        <w:t xml:space="preserve"> ofrece una interfaz gráfica completa que facilita la gestión de </w:t>
      </w:r>
      <w:proofErr w:type="spellStart"/>
      <w:r>
        <w:t>stacks</w:t>
      </w:r>
      <w:proofErr w:type="spellEnd"/>
      <w:r>
        <w:t xml:space="preserve">, volúmenes, redes y contenedores, reduce la posibilidad de errores en la edición manual de archivos YAML y permite visualizar el estado de los servicios en tiempo real. </w:t>
      </w:r>
      <w:proofErr w:type="spellStart"/>
      <w:r>
        <w:t>Portainer</w:t>
      </w:r>
      <w:proofErr w:type="spellEnd"/>
      <w:r>
        <w:t xml:space="preserve"> se desplegó como contenedor Docker, accesible a través del puerto </w:t>
      </w:r>
      <w:r w:rsidR="00574780">
        <w:t>9000</w:t>
      </w:r>
      <w:r>
        <w:t xml:space="preserve"> de la IP del servidor.</w:t>
      </w:r>
    </w:p>
    <w:p w14:paraId="09E727DA" w14:textId="77777777" w:rsidR="00F92C42" w:rsidRDefault="00F92C42" w:rsidP="00387D83"/>
    <w:p w14:paraId="03F0815C" w14:textId="77777777" w:rsidR="00F92C42" w:rsidRDefault="00F92C42" w:rsidP="00387D83">
      <w:pPr>
        <w:pStyle w:val="Ttulo3"/>
      </w:pPr>
      <w:r>
        <w:t>4.4 Preparación del almacenamiento</w:t>
      </w:r>
    </w:p>
    <w:p w14:paraId="3C9F4B83" w14:textId="77777777" w:rsidR="00F92C42" w:rsidRDefault="00F92C42" w:rsidP="00387D83">
      <w:r>
        <w:t xml:space="preserve">El servidor dispone de tres discos duros. El primero aloja el sistema operativo </w:t>
      </w:r>
      <w:proofErr w:type="spellStart"/>
      <w:r>
        <w:t>OpenMediaVault</w:t>
      </w:r>
      <w:proofErr w:type="spellEnd"/>
      <w:r>
        <w:t xml:space="preserve">. El segundo se destinó al almacenamiento de los datos de </w:t>
      </w:r>
      <w:proofErr w:type="spellStart"/>
      <w:r>
        <w:t>Nextcloud</w:t>
      </w:r>
      <w:proofErr w:type="spellEnd"/>
      <w:r>
        <w:t xml:space="preserve"> y los volúmenes persistentes de los contenedores Docker. El tercero se reservó para las copias de seguridad automatizadas. Desde el panel de administración de OMV se creó el sistema de archivos en los discos de datos y backup, y se montaron los puntos de montaje correspondientes. Esta organización garantiza que un fallo en el disco del sistema no afecte a los datos de los usuarios.</w:t>
      </w:r>
    </w:p>
    <w:p w14:paraId="4620B70F" w14:textId="32410A8D" w:rsidR="00C91F45" w:rsidRDefault="00C91F45">
      <w:pPr>
        <w:spacing w:before="0" w:after="160"/>
        <w:jc w:val="left"/>
      </w:pPr>
      <w:r>
        <w:br w:type="page"/>
      </w:r>
    </w:p>
    <w:p w14:paraId="043E98D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ADB8629"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01B8573" w14:textId="77777777" w:rsidR="00F92C42" w:rsidRDefault="00F92C42" w:rsidP="00387D83">
            <w:r>
              <w:t>5. PROBLEMAS ENCONTRADOS Y SOLUCIONES</w:t>
            </w:r>
          </w:p>
        </w:tc>
      </w:tr>
    </w:tbl>
    <w:p w14:paraId="02B6B6A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F92C42" w14:paraId="5E24CD63" w14:textId="77777777" w:rsidTr="00BB6D4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688E8F9" w14:textId="77777777" w:rsidR="00F92C42" w:rsidRPr="00BB6D47" w:rsidRDefault="00F92C42" w:rsidP="00387D83">
            <w:pPr>
              <w:rPr>
                <w:b/>
                <w:bCs/>
                <w:color w:val="FFFFFF" w:themeColor="background1"/>
              </w:rPr>
            </w:pPr>
            <w:r w:rsidRPr="00BB6D47">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D5E71ED" w14:textId="77777777" w:rsidR="00F92C42" w:rsidRPr="00BB6D47" w:rsidRDefault="00F92C42" w:rsidP="00387D83">
            <w:pPr>
              <w:rPr>
                <w:b/>
                <w:bCs/>
                <w:color w:val="FFFFFF" w:themeColor="background1"/>
              </w:rPr>
            </w:pPr>
            <w:r w:rsidRPr="00BB6D47">
              <w:rPr>
                <w:b/>
                <w:bCs/>
                <w:color w:val="FFFFFF" w:themeColor="background1"/>
              </w:rPr>
              <w:t>Causa</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B4556EE" w14:textId="77777777" w:rsidR="00F92C42" w:rsidRPr="00BB6D47" w:rsidRDefault="00F92C42" w:rsidP="00387D83">
            <w:pPr>
              <w:rPr>
                <w:b/>
                <w:bCs/>
                <w:color w:val="FFFFFF" w:themeColor="background1"/>
              </w:rPr>
            </w:pPr>
            <w:r w:rsidRPr="00BB6D47">
              <w:rPr>
                <w:b/>
                <w:bCs/>
                <w:color w:val="FFFFFF" w:themeColor="background1"/>
              </w:rPr>
              <w:t>Solución aplicada</w:t>
            </w:r>
          </w:p>
        </w:tc>
      </w:tr>
      <w:tr w:rsidR="00F92C42" w14:paraId="46ECBD60"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E84294" w14:textId="77777777" w:rsidR="00F92C42" w:rsidRDefault="00F92C42" w:rsidP="00387D83">
            <w:r>
              <w:t>El servidor no era accesible por web tras la instalación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F0C06" w14:textId="77777777" w:rsidR="00F92C42" w:rsidRDefault="00F92C42" w:rsidP="00387D83">
            <w:r>
              <w:t>La IP asignada durante la instalación no correspondía a la red del aula</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8CF700" w14:textId="77777777" w:rsidR="00F92C42" w:rsidRDefault="00F92C42" w:rsidP="00387D83">
            <w:r>
              <w:t>Reconfiguración manual de la interfaz de red mediante acceso directo por teclado</w:t>
            </w:r>
          </w:p>
        </w:tc>
      </w:tr>
      <w:tr w:rsidR="00F92C42" w14:paraId="67A38CDA"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29E7D1" w14:textId="77777777" w:rsidR="00F92C42" w:rsidRDefault="00F92C42" w:rsidP="00387D83">
            <w:r>
              <w:t>Docker no aparecía disponible en OMV tras instalar OMV-Extras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AEEB87" w14:textId="77777777" w:rsidR="00F92C42" w:rsidRDefault="00F92C42" w:rsidP="00387D83">
            <w:r>
              <w:t>Era necesario reiniciar el servicio de OMV antes de que el plugin se reflejase en el panel</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8E9980" w14:textId="77777777" w:rsidR="00F92C42" w:rsidRDefault="00F92C42" w:rsidP="00387D83">
            <w:r>
              <w:t>Reinicio del servidor y recarga de la interfaz web de OMV</w:t>
            </w:r>
          </w:p>
        </w:tc>
      </w:tr>
    </w:tbl>
    <w:p w14:paraId="47A1032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0F15375"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701F3C4" w14:textId="77777777" w:rsidR="00F92C42" w:rsidRDefault="00F92C42" w:rsidP="00387D83">
            <w:r>
              <w:t>6. AVANCE REAL VS. PLANIFICADO</w:t>
            </w:r>
          </w:p>
        </w:tc>
      </w:tr>
    </w:tbl>
    <w:p w14:paraId="751BA49D" w14:textId="77777777" w:rsidR="00F92C42" w:rsidRDefault="00F92C42" w:rsidP="00387D83"/>
    <w:p w14:paraId="408717A4" w14:textId="77777777" w:rsidR="00F92C42" w:rsidRDefault="00F92C42" w:rsidP="00387D83">
      <w:r>
        <w:t xml:space="preserve">El sprint se completó íntegramente dentro del período previsto. Todas las instalaciones planificadas se llevaron a cabo con éxito. El único ajuste respecto a la planificación inicial fue la decisión de usar </w:t>
      </w:r>
      <w:proofErr w:type="spellStart"/>
      <w:r>
        <w:t>Portainer</w:t>
      </w:r>
      <w:proofErr w:type="spellEnd"/>
      <w:r>
        <w:t xml:space="preserve"> en lugar de Docker </w:t>
      </w:r>
      <w:proofErr w:type="spellStart"/>
      <w:r>
        <w:t>Compose</w:t>
      </w:r>
      <w:proofErr w:type="spellEnd"/>
      <w:r>
        <w:t xml:space="preserve"> directo, decisión tomada de forma fundamentada tras la evaluación comparativa realizada durante el sprint. Esta elección simplificó significativamente la gestión en los </w:t>
      </w:r>
      <w:proofErr w:type="spellStart"/>
      <w:r>
        <w:t>sprints</w:t>
      </w:r>
      <w:proofErr w:type="spellEnd"/>
      <w:r>
        <w:t xml:space="preserve"> siguientes.</w:t>
      </w:r>
    </w:p>
    <w:p w14:paraId="19A2CB1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556CBF3" w14:textId="77777777" w:rsidTr="005F0ABF">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1556FDE4" w14:textId="32156A5D" w:rsidR="00F92C42" w:rsidRDefault="00F92C42" w:rsidP="00387D83">
            <w:r>
              <w:t xml:space="preserve">Al cierre del Sprint 2, el servidor cuenta con OMV 8.0.7 operativo, Docker en funcionamiento, </w:t>
            </w:r>
            <w:proofErr w:type="spellStart"/>
            <w:r>
              <w:t>Portainer</w:t>
            </w:r>
            <w:proofErr w:type="spellEnd"/>
            <w:r>
              <w:t xml:space="preserve"> accesible en 192.168.22.199:</w:t>
            </w:r>
            <w:r w:rsidR="00574780">
              <w:t>9000</w:t>
            </w:r>
            <w:r>
              <w:t xml:space="preserve"> y los discos correctamente montados y listos para alojar los volúmenes de los contenedores.</w:t>
            </w:r>
          </w:p>
        </w:tc>
      </w:tr>
    </w:tbl>
    <w:p w14:paraId="2DDB04F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6597CB2"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65B4456" w14:textId="77777777" w:rsidR="00F92C42" w:rsidRDefault="00F92C42" w:rsidP="00387D83">
            <w:r>
              <w:t>7. CRITERIOS DE ACEPTACIÓN</w:t>
            </w:r>
          </w:p>
        </w:tc>
      </w:tr>
    </w:tbl>
    <w:p w14:paraId="22119042"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245B7A0A" w14:textId="77777777" w:rsidTr="00BB6D47">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6D7F46B" w14:textId="77777777" w:rsidR="00F92C42" w:rsidRPr="00BB6D47" w:rsidRDefault="00F92C42" w:rsidP="00387D83">
            <w:pPr>
              <w:rPr>
                <w:b/>
                <w:bCs/>
                <w:color w:val="FFFFFF" w:themeColor="background1"/>
              </w:rPr>
            </w:pPr>
            <w:r w:rsidRPr="00BB6D47">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5C86870"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1FB675FE"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659418" w14:textId="77777777" w:rsidR="00F92C42" w:rsidRDefault="00F92C42" w:rsidP="00387D83">
            <w:proofErr w:type="spellStart"/>
            <w:r>
              <w:t>OpenMediaVault</w:t>
            </w:r>
            <w:proofErr w:type="spellEnd"/>
            <w:r>
              <w:t xml:space="preserve"> 8.0.7 instalado y accesible por web</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7EF3AFB" w14:textId="77777777" w:rsidR="00F92C42" w:rsidRDefault="00F92C42" w:rsidP="00387D83">
            <w:r>
              <w:rPr>
                <w:rFonts w:ascii="Segoe UI Symbol" w:hAnsi="Segoe UI Symbol" w:cs="Segoe UI Symbol"/>
              </w:rPr>
              <w:t>✓</w:t>
            </w:r>
          </w:p>
        </w:tc>
      </w:tr>
      <w:tr w:rsidR="00F92C42" w14:paraId="02050538"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D95DB4" w14:textId="77777777" w:rsidR="00F92C42" w:rsidRDefault="00F92C42" w:rsidP="00387D83">
            <w:r>
              <w:t>IP estática 192.168.22.199 configurada y estable</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EEC805B" w14:textId="77777777" w:rsidR="00F92C42" w:rsidRDefault="00F92C42" w:rsidP="00387D83">
            <w:r>
              <w:rPr>
                <w:rFonts w:ascii="Segoe UI Symbol" w:hAnsi="Segoe UI Symbol" w:cs="Segoe UI Symbol"/>
              </w:rPr>
              <w:t>✓</w:t>
            </w:r>
          </w:p>
        </w:tc>
      </w:tr>
      <w:tr w:rsidR="00F92C42" w14:paraId="4A0F8D62"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A5E706" w14:textId="77777777" w:rsidR="00F92C42" w:rsidRDefault="00F92C42" w:rsidP="00387D83">
            <w:r>
              <w:t>Plugin OMV-Extras instalado y operativo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89C9512" w14:textId="77777777" w:rsidR="00F92C42" w:rsidRDefault="00F92C42" w:rsidP="00387D83">
            <w:r>
              <w:rPr>
                <w:rFonts w:ascii="Segoe UI Symbol" w:hAnsi="Segoe UI Symbol" w:cs="Segoe UI Symbol"/>
              </w:rPr>
              <w:t>✓</w:t>
            </w:r>
          </w:p>
        </w:tc>
      </w:tr>
      <w:tr w:rsidR="00F92C42" w14:paraId="7A989FE9"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AFCB22" w14:textId="77777777" w:rsidR="00F92C42" w:rsidRDefault="00F92C42" w:rsidP="00387D83">
            <w:r>
              <w:t>Docker CE instalado y funcionando correctamente</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010ABB8" w14:textId="77777777" w:rsidR="00F92C42" w:rsidRDefault="00F92C42" w:rsidP="00387D83">
            <w:r>
              <w:rPr>
                <w:rFonts w:ascii="Segoe UI Symbol" w:hAnsi="Segoe UI Symbol" w:cs="Segoe UI Symbol"/>
              </w:rPr>
              <w:t>✓</w:t>
            </w:r>
          </w:p>
        </w:tc>
      </w:tr>
      <w:tr w:rsidR="00F92C42" w14:paraId="380244C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3BA754" w14:textId="25F328DC" w:rsidR="00F92C42" w:rsidRDefault="00F92C42" w:rsidP="00387D83">
            <w:proofErr w:type="spellStart"/>
            <w:r>
              <w:t>Portainer</w:t>
            </w:r>
            <w:proofErr w:type="spellEnd"/>
            <w:r>
              <w:t xml:space="preserve"> CE accesible en el puerto </w:t>
            </w:r>
            <w:r w:rsidR="00574780">
              <w:t>9000</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78F1AC2" w14:textId="77777777" w:rsidR="00F92C42" w:rsidRDefault="00F92C42" w:rsidP="00387D83">
            <w:r>
              <w:rPr>
                <w:rFonts w:ascii="Segoe UI Symbol" w:hAnsi="Segoe UI Symbol" w:cs="Segoe UI Symbol"/>
              </w:rPr>
              <w:t>✓</w:t>
            </w:r>
          </w:p>
        </w:tc>
      </w:tr>
      <w:tr w:rsidR="00F92C42" w14:paraId="6C048609"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14E733" w14:textId="77777777" w:rsidR="00F92C42" w:rsidRDefault="00F92C42" w:rsidP="00387D83">
            <w:r>
              <w:lastRenderedPageBreak/>
              <w:t xml:space="preserve">Tres discos montados con funciones diferenciadas (SO / datos / </w:t>
            </w:r>
            <w:proofErr w:type="spellStart"/>
            <w:r>
              <w:t>backup</w:t>
            </w:r>
            <w:proofErr w:type="spellEnd"/>
            <w:r>
              <w:t>)</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EF65AC2" w14:textId="77777777" w:rsidR="00F92C42" w:rsidRDefault="00F92C42" w:rsidP="00387D83">
            <w:r>
              <w:rPr>
                <w:rFonts w:ascii="Segoe UI Symbol" w:hAnsi="Segoe UI Symbol" w:cs="Segoe UI Symbol"/>
              </w:rPr>
              <w:t>✓</w:t>
            </w:r>
          </w:p>
        </w:tc>
      </w:tr>
      <w:tr w:rsidR="00F92C42" w14:paraId="2A26D93B"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970501" w14:textId="77777777" w:rsidR="00F92C42" w:rsidRDefault="00F92C42" w:rsidP="00387D83">
            <w:r>
              <w:t>Red de contenedores Docker configurada</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0A7A30C" w14:textId="77777777" w:rsidR="00F92C42" w:rsidRDefault="00F92C42" w:rsidP="00387D83">
            <w:r>
              <w:rPr>
                <w:rFonts w:ascii="Segoe UI Symbol" w:hAnsi="Segoe UI Symbol" w:cs="Segoe UI Symbol"/>
              </w:rPr>
              <w:t>✓</w:t>
            </w:r>
          </w:p>
        </w:tc>
      </w:tr>
      <w:tr w:rsidR="00F92C42" w14:paraId="0BFBCADA"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F68660E" w14:textId="77777777" w:rsidR="00F92C42" w:rsidRDefault="00F92C42" w:rsidP="00387D83">
            <w:r>
              <w:t>Repositorio GitHub actualizado con documentación del sprint</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31FF4B6" w14:textId="77777777" w:rsidR="00F92C42" w:rsidRDefault="00F92C42" w:rsidP="00387D83">
            <w:r>
              <w:rPr>
                <w:rFonts w:ascii="Segoe UI Symbol" w:hAnsi="Segoe UI Symbol" w:cs="Segoe UI Symbol"/>
              </w:rPr>
              <w:t>✓</w:t>
            </w:r>
          </w:p>
        </w:tc>
      </w:tr>
      <w:tr w:rsidR="00F92C42" w14:paraId="718B4A09"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A1D3C7" w14:textId="77777777" w:rsidR="00F92C42" w:rsidRDefault="00F92C42" w:rsidP="00387D83">
            <w:r>
              <w:t>Tablero Trello actualizado con tareas del sprint cerradas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C46572E" w14:textId="77777777" w:rsidR="00F92C42" w:rsidRDefault="00F92C42" w:rsidP="00387D83">
            <w:r>
              <w:rPr>
                <w:rFonts w:ascii="Segoe UI Symbol" w:hAnsi="Segoe UI Symbol" w:cs="Segoe UI Symbol"/>
              </w:rPr>
              <w:t>✓</w:t>
            </w:r>
          </w:p>
        </w:tc>
      </w:tr>
    </w:tbl>
    <w:p w14:paraId="07A442A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C61294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39E564A" w14:textId="77777777" w:rsidR="00F92C42" w:rsidRDefault="00F92C42" w:rsidP="00387D83">
            <w:r>
              <w:t>8. REVISIÓN Y RETROSPECTIVA</w:t>
            </w:r>
          </w:p>
        </w:tc>
      </w:tr>
    </w:tbl>
    <w:p w14:paraId="26786A52" w14:textId="77777777" w:rsidR="00F92C42" w:rsidRDefault="00F92C42" w:rsidP="00387D83"/>
    <w:p w14:paraId="74939F1B" w14:textId="77777777" w:rsidR="00F92C42" w:rsidRDefault="00F92C42" w:rsidP="00387D83">
      <w:pPr>
        <w:pStyle w:val="Ttulo3"/>
      </w:pPr>
      <w:r>
        <w:t>Qué se ha conseguido</w:t>
      </w:r>
    </w:p>
    <w:p w14:paraId="5E4BCE69" w14:textId="77777777" w:rsidR="00F92C42" w:rsidRDefault="00F92C42" w:rsidP="00387D83">
      <w:pPr>
        <w:pStyle w:val="Prrafodelista"/>
        <w:numPr>
          <w:ilvl w:val="0"/>
          <w:numId w:val="47"/>
        </w:numPr>
      </w:pPr>
      <w:r>
        <w:t>El entorno base del servidor está completamente operativo y preparado para el despliegue de servicios.</w:t>
      </w:r>
    </w:p>
    <w:p w14:paraId="1D3A78E0" w14:textId="77777777" w:rsidR="00F92C42" w:rsidRDefault="00F92C42" w:rsidP="00387D83">
      <w:pPr>
        <w:pStyle w:val="Prrafodelista"/>
        <w:numPr>
          <w:ilvl w:val="0"/>
          <w:numId w:val="47"/>
        </w:numPr>
      </w:pPr>
      <w:r>
        <w:t xml:space="preserve">La decisión de usar </w:t>
      </w:r>
      <w:proofErr w:type="spellStart"/>
      <w:r>
        <w:t>Portainer</w:t>
      </w:r>
      <w:proofErr w:type="spellEnd"/>
      <w:r>
        <w:t xml:space="preserve"> simplificará la gestión de contenedores en todos los </w:t>
      </w:r>
      <w:proofErr w:type="spellStart"/>
      <w:r>
        <w:t>sprints</w:t>
      </w:r>
      <w:proofErr w:type="spellEnd"/>
      <w:r>
        <w:t xml:space="preserve"> posteriores.</w:t>
      </w:r>
    </w:p>
    <w:p w14:paraId="673BDDF9" w14:textId="77777777" w:rsidR="00F92C42" w:rsidRDefault="00F92C42" w:rsidP="00387D83">
      <w:pPr>
        <w:pStyle w:val="Prrafodelista"/>
        <w:numPr>
          <w:ilvl w:val="0"/>
          <w:numId w:val="47"/>
        </w:numPr>
      </w:pPr>
      <w:r>
        <w:t>La organización de los discos duros en tres funciones diferenciadas aporta robustez y seguridad al sistema.</w:t>
      </w:r>
    </w:p>
    <w:p w14:paraId="7EBF86EC" w14:textId="77777777" w:rsidR="00F92C42" w:rsidRDefault="00F92C42" w:rsidP="00387D83">
      <w:pPr>
        <w:pStyle w:val="Prrafodelista"/>
        <w:numPr>
          <w:ilvl w:val="0"/>
          <w:numId w:val="47"/>
        </w:numPr>
      </w:pPr>
      <w:r>
        <w:t>El proceso de instalación queda documentado paso a paso, permitiendo reproducirlo en caso necesario.</w:t>
      </w:r>
    </w:p>
    <w:p w14:paraId="14A81A67" w14:textId="77777777" w:rsidR="00F92C42" w:rsidRDefault="00F92C42" w:rsidP="00387D83"/>
    <w:p w14:paraId="10098EE7" w14:textId="77777777" w:rsidR="00F92C42" w:rsidRDefault="00F92C42" w:rsidP="00387D83">
      <w:pPr>
        <w:pStyle w:val="Ttulo3"/>
      </w:pPr>
      <w:r>
        <w:t>Qué no se ha podido hacer y por qué</w:t>
      </w:r>
    </w:p>
    <w:p w14:paraId="59BBF135" w14:textId="77777777" w:rsidR="00F92C42" w:rsidRDefault="00F92C42" w:rsidP="00387D83">
      <w:r>
        <w:t xml:space="preserve">No se realizó el despliegue de </w:t>
      </w:r>
      <w:proofErr w:type="spellStart"/>
      <w:r>
        <w:t>Nextcloud</w:t>
      </w:r>
      <w:proofErr w:type="spellEnd"/>
      <w:r>
        <w:t xml:space="preserve"> en este sprint, aunque no estaba planificado para este período. El entorno base quedó listo al final del sprint, sin tiempo suficiente para comenzar la instalación del servicio principal, que se traslada al Sprint 3 como prioridad absoluta.</w:t>
      </w:r>
    </w:p>
    <w:p w14:paraId="1A216E6D" w14:textId="77777777" w:rsidR="00F92C42" w:rsidRDefault="00F92C42" w:rsidP="00387D83"/>
    <w:p w14:paraId="0F95FBDB" w14:textId="77777777" w:rsidR="00F92C42" w:rsidRDefault="00F92C42" w:rsidP="00387D83">
      <w:pPr>
        <w:pStyle w:val="Ttulo3"/>
      </w:pPr>
      <w:r>
        <w:t>Mejoras para el siguiente sprint</w:t>
      </w:r>
    </w:p>
    <w:p w14:paraId="07EBB324" w14:textId="77777777" w:rsidR="00F92C42" w:rsidRDefault="00F92C42" w:rsidP="00387D83">
      <w:pPr>
        <w:pStyle w:val="Prrafodelista"/>
        <w:numPr>
          <w:ilvl w:val="0"/>
          <w:numId w:val="47"/>
        </w:numPr>
      </w:pPr>
      <w:r>
        <w:t>Verificar la conectividad de red antes de iniciar el despliegue de contenedores para evitar interrupciones.</w:t>
      </w:r>
    </w:p>
    <w:p w14:paraId="7844107D" w14:textId="77777777" w:rsidR="00F92C42" w:rsidRDefault="00F92C42" w:rsidP="00387D83">
      <w:pPr>
        <w:pStyle w:val="Prrafodelista"/>
        <w:numPr>
          <w:ilvl w:val="0"/>
          <w:numId w:val="47"/>
        </w:numPr>
      </w:pPr>
      <w:r>
        <w:t>Documentar los comandos utilizados durante la instalación en tiempo real, no a posteriori.</w:t>
      </w:r>
    </w:p>
    <w:p w14:paraId="66399640" w14:textId="77777777" w:rsidR="00F92C42" w:rsidRDefault="00F92C42" w:rsidP="00387D83">
      <w:pPr>
        <w:pStyle w:val="Prrafodelista"/>
        <w:numPr>
          <w:ilvl w:val="0"/>
          <w:numId w:val="47"/>
        </w:numPr>
      </w:pPr>
      <w:r>
        <w:t>Establecer un procedimiento de prueba estándar para validar cada servicio antes de darlo por completado.</w:t>
      </w:r>
    </w:p>
    <w:p w14:paraId="4A46056B"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43C5562" w14:textId="77777777" w:rsidTr="00C91F45">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7B4AB07C" w14:textId="77777777" w:rsidR="00F92C42" w:rsidRPr="00C91F45" w:rsidRDefault="00F92C42" w:rsidP="00387D83">
            <w:pPr>
              <w:rPr>
                <w:b/>
                <w:bCs/>
                <w:color w:val="FFFFFF" w:themeColor="background1"/>
              </w:rPr>
            </w:pPr>
            <w:r w:rsidRPr="00C91F45">
              <w:rPr>
                <w:b/>
                <w:bCs/>
                <w:color w:val="FFFFFF" w:themeColor="background1"/>
              </w:rPr>
              <w:lastRenderedPageBreak/>
              <w:t>SPRINT 3</w:t>
            </w:r>
          </w:p>
          <w:p w14:paraId="7B618459" w14:textId="77777777" w:rsidR="00F92C42" w:rsidRPr="00C91F45" w:rsidRDefault="00F92C42" w:rsidP="00387D83">
            <w:pPr>
              <w:rPr>
                <w:b/>
                <w:bCs/>
                <w:color w:val="FFFFFF" w:themeColor="background1"/>
              </w:rPr>
            </w:pPr>
            <w:r w:rsidRPr="00C91F45">
              <w:rPr>
                <w:b/>
                <w:bCs/>
                <w:color w:val="FFFFFF" w:themeColor="background1"/>
              </w:rPr>
              <w:t>DESPLIEGUE DE SERVICIOS</w:t>
            </w:r>
          </w:p>
          <w:p w14:paraId="671F3B8C" w14:textId="77777777" w:rsidR="00F92C42" w:rsidRDefault="00F92C42" w:rsidP="00387D83">
            <w:r w:rsidRPr="00C91F45">
              <w:rPr>
                <w:b/>
                <w:bCs/>
                <w:color w:val="FFFFFF" w:themeColor="background1"/>
              </w:rPr>
              <w:t>29 de enero de 2026 – 19 de febrero de 2026</w:t>
            </w:r>
          </w:p>
        </w:tc>
      </w:tr>
    </w:tbl>
    <w:p w14:paraId="09A45D2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B2155F3"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197799E" w14:textId="77777777" w:rsidR="00F92C42" w:rsidRDefault="00F92C42" w:rsidP="00387D83">
            <w:r>
              <w:t>1. IDENTIFICACIÓN DEL SPRINT</w:t>
            </w:r>
          </w:p>
        </w:tc>
      </w:tr>
    </w:tbl>
    <w:p w14:paraId="38EB23E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11F0703A" w14:textId="77777777" w:rsidTr="00BB6D4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FCDCF24" w14:textId="77777777" w:rsidR="00F92C42" w:rsidRPr="00BB6D47" w:rsidRDefault="00F92C42" w:rsidP="00387D83">
            <w:pPr>
              <w:rPr>
                <w:b/>
                <w:bCs/>
                <w:color w:val="FFFFFF" w:themeColor="background1"/>
              </w:rPr>
            </w:pPr>
            <w:r w:rsidRPr="00BB6D47">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590754B" w14:textId="77777777" w:rsidR="00F92C42" w:rsidRPr="00BB6D47" w:rsidRDefault="00F92C42" w:rsidP="00387D83">
            <w:pPr>
              <w:rPr>
                <w:b/>
                <w:bCs/>
                <w:color w:val="FFFFFF" w:themeColor="background1"/>
              </w:rPr>
            </w:pPr>
            <w:r w:rsidRPr="00BB6D47">
              <w:rPr>
                <w:b/>
                <w:bCs/>
                <w:color w:val="FFFFFF" w:themeColor="background1"/>
              </w:rPr>
              <w:t>Detalle</w:t>
            </w:r>
          </w:p>
        </w:tc>
      </w:tr>
      <w:tr w:rsidR="00F92C42" w14:paraId="2E3CB829"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0E1A77"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1A2650" w14:textId="77777777" w:rsidR="00F92C42" w:rsidRDefault="00F92C42" w:rsidP="00387D83">
            <w:r>
              <w:t>Sprint 3</w:t>
            </w:r>
          </w:p>
        </w:tc>
      </w:tr>
      <w:tr w:rsidR="00F92C42" w14:paraId="2C327039"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71C25A"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39DF26" w14:textId="77777777" w:rsidR="00F92C42" w:rsidRDefault="00F92C42" w:rsidP="00387D83">
            <w:r>
              <w:t>Despliegue de servicios</w:t>
            </w:r>
          </w:p>
        </w:tc>
      </w:tr>
      <w:tr w:rsidR="00F92C42" w14:paraId="4592BA80"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08161F"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456DD1" w14:textId="77777777" w:rsidR="00F92C42" w:rsidRDefault="00F92C42" w:rsidP="00387D83">
            <w:r>
              <w:t>29 de enero de 2026</w:t>
            </w:r>
          </w:p>
        </w:tc>
      </w:tr>
      <w:tr w:rsidR="00F92C42" w14:paraId="757947A5"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099698"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E313BE" w14:textId="77777777" w:rsidR="00F92C42" w:rsidRDefault="00F92C42" w:rsidP="00387D83">
            <w:r>
              <w:t>19 de febrero de 2026</w:t>
            </w:r>
          </w:p>
        </w:tc>
      </w:tr>
      <w:tr w:rsidR="00F92C42" w14:paraId="3109F3FD"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BE8D3C"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3D2038" w14:textId="77777777" w:rsidR="00F92C42" w:rsidRDefault="00F92C42" w:rsidP="00387D83">
            <w:r>
              <w:t>3 semanas</w:t>
            </w:r>
          </w:p>
        </w:tc>
      </w:tr>
      <w:tr w:rsidR="00F92C42" w14:paraId="156F7587"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E1FD1C"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B810F6"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455157DB"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FC6C72"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D9384A" w14:textId="77777777" w:rsidR="00F92C42" w:rsidRDefault="00F92C42" w:rsidP="00387D83">
            <w:r>
              <w:t>Sprint 2 — Preparación del entorno (completado)</w:t>
            </w:r>
          </w:p>
        </w:tc>
      </w:tr>
    </w:tbl>
    <w:p w14:paraId="5CA458C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846782C"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7EDC90B" w14:textId="77777777" w:rsidR="00F92C42" w:rsidRDefault="00F92C42" w:rsidP="00387D83">
            <w:r>
              <w:t>2. OBJETIVOS DEL SPRINT</w:t>
            </w:r>
          </w:p>
        </w:tc>
      </w:tr>
    </w:tbl>
    <w:p w14:paraId="727D0D44" w14:textId="77777777" w:rsidR="00F92C42" w:rsidRDefault="00F92C42" w:rsidP="00387D83"/>
    <w:p w14:paraId="4272EF60" w14:textId="77777777" w:rsidR="00F92C42" w:rsidRDefault="00F92C42" w:rsidP="00387D83">
      <w:r>
        <w:t xml:space="preserve">Este sprint tiene como objetivo central desplegar </w:t>
      </w:r>
      <w:proofErr w:type="spellStart"/>
      <w:r>
        <w:t>Nextcloud</w:t>
      </w:r>
      <w:proofErr w:type="spellEnd"/>
      <w:r>
        <w:t xml:space="preserve"> y todos sus servicios auxiliares sobre la infraestructura preparada en el sprint anterior. Al finalizar, el sistema de nube privada debe estar accesible desde la red local y desde el exterior a través de VPN, con la base de datos vinculada y los datos persistentes entre reinicios.</w:t>
      </w:r>
    </w:p>
    <w:p w14:paraId="4E561183" w14:textId="77777777" w:rsidR="00F92C42" w:rsidRDefault="00F92C42" w:rsidP="00387D83"/>
    <w:p w14:paraId="56EAAE0C" w14:textId="77777777" w:rsidR="00F92C42" w:rsidRDefault="00F92C42" w:rsidP="00387D83">
      <w:pPr>
        <w:pStyle w:val="Prrafodelista"/>
        <w:numPr>
          <w:ilvl w:val="0"/>
          <w:numId w:val="47"/>
        </w:numPr>
      </w:pPr>
      <w:r>
        <w:t xml:space="preserve">Desplegar el </w:t>
      </w:r>
      <w:proofErr w:type="spellStart"/>
      <w:r>
        <w:t>stack</w:t>
      </w:r>
      <w:proofErr w:type="spellEnd"/>
      <w:r>
        <w:t xml:space="preserve"> de </w:t>
      </w:r>
      <w:proofErr w:type="spellStart"/>
      <w:r>
        <w:t>Nextcloud</w:t>
      </w:r>
      <w:proofErr w:type="spellEnd"/>
      <w:r>
        <w:t xml:space="preserve"> (aplicación + </w:t>
      </w:r>
      <w:proofErr w:type="spellStart"/>
      <w:r>
        <w:t>MariaDB</w:t>
      </w:r>
      <w:proofErr w:type="spellEnd"/>
      <w:r>
        <w:t xml:space="preserve">) mediante </w:t>
      </w:r>
      <w:proofErr w:type="spellStart"/>
      <w:r>
        <w:t>Portainer</w:t>
      </w:r>
      <w:proofErr w:type="spellEnd"/>
      <w:r>
        <w:t>.</w:t>
      </w:r>
    </w:p>
    <w:p w14:paraId="0423EBF0" w14:textId="77777777" w:rsidR="00F92C42" w:rsidRDefault="00F92C42" w:rsidP="00387D83">
      <w:pPr>
        <w:pStyle w:val="Prrafodelista"/>
        <w:numPr>
          <w:ilvl w:val="0"/>
          <w:numId w:val="47"/>
        </w:numPr>
      </w:pPr>
      <w:r>
        <w:t>Configurar los volúmenes persistentes para garantizar la integridad de los datos.</w:t>
      </w:r>
    </w:p>
    <w:p w14:paraId="711F070A" w14:textId="77777777" w:rsidR="00F92C42" w:rsidRDefault="00F92C42" w:rsidP="00387D83">
      <w:pPr>
        <w:pStyle w:val="Prrafodelista"/>
        <w:numPr>
          <w:ilvl w:val="0"/>
          <w:numId w:val="47"/>
        </w:numPr>
      </w:pPr>
      <w:r>
        <w:t xml:space="preserve">Configurar </w:t>
      </w:r>
      <w:proofErr w:type="spellStart"/>
      <w:r>
        <w:t>Nginx</w:t>
      </w:r>
      <w:proofErr w:type="spellEnd"/>
      <w:r>
        <w:t xml:space="preserve"> Proxy Manager como proxy inverso para el acceso web a </w:t>
      </w:r>
      <w:proofErr w:type="spellStart"/>
      <w:r>
        <w:t>Nextcloud</w:t>
      </w:r>
      <w:proofErr w:type="spellEnd"/>
      <w:r>
        <w:t>.</w:t>
      </w:r>
    </w:p>
    <w:p w14:paraId="4E5DF4F5" w14:textId="77777777" w:rsidR="00F92C42" w:rsidRDefault="00F92C42" w:rsidP="00387D83">
      <w:pPr>
        <w:pStyle w:val="Prrafodelista"/>
        <w:numPr>
          <w:ilvl w:val="0"/>
          <w:numId w:val="47"/>
        </w:numPr>
      </w:pPr>
      <w:r>
        <w:t>Investigar e implementar una solución de acceso remoto seguro al servidor.</w:t>
      </w:r>
    </w:p>
    <w:p w14:paraId="058B2B42" w14:textId="77777777" w:rsidR="00F92C42" w:rsidRDefault="00F92C42" w:rsidP="00387D83">
      <w:pPr>
        <w:pStyle w:val="Prrafodelista"/>
        <w:numPr>
          <w:ilvl w:val="0"/>
          <w:numId w:val="47"/>
        </w:numPr>
      </w:pPr>
      <w:r>
        <w:t xml:space="preserve">Verificar el acceso funcional a </w:t>
      </w:r>
      <w:proofErr w:type="spellStart"/>
      <w:r>
        <w:t>Nextcloud</w:t>
      </w:r>
      <w:proofErr w:type="spellEnd"/>
      <w:r>
        <w:t xml:space="preserve"> desde diferentes dispositivos.</w:t>
      </w:r>
    </w:p>
    <w:p w14:paraId="470724B2" w14:textId="4401CDD0" w:rsidR="00A90C6F" w:rsidRDefault="00A90C6F">
      <w:pPr>
        <w:spacing w:before="0" w:after="160"/>
        <w:jc w:val="left"/>
      </w:pPr>
      <w:r>
        <w:br w:type="page"/>
      </w:r>
    </w:p>
    <w:p w14:paraId="144175A3"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B0DE9DE"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8179076" w14:textId="77777777" w:rsidR="00F92C42" w:rsidRDefault="00F92C42" w:rsidP="00387D83">
            <w:r>
              <w:t>3. TAREAS PLANIFICADAS</w:t>
            </w:r>
          </w:p>
        </w:tc>
      </w:tr>
    </w:tbl>
    <w:p w14:paraId="1FD1ABD0"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37D25A26"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9B90CF3" w14:textId="77777777" w:rsidR="00F92C42" w:rsidRPr="00BB6D47" w:rsidRDefault="00F92C42" w:rsidP="00387D83">
            <w:pPr>
              <w:rPr>
                <w:b/>
                <w:bCs/>
                <w:color w:val="FFFFFF" w:themeColor="background1"/>
              </w:rPr>
            </w:pPr>
            <w:r w:rsidRPr="00BB6D47">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B329D91" w14:textId="77777777" w:rsidR="00F92C42" w:rsidRPr="00BB6D47" w:rsidRDefault="00F92C42" w:rsidP="00387D83">
            <w:pPr>
              <w:rPr>
                <w:b/>
                <w:bCs/>
                <w:color w:val="FFFFFF" w:themeColor="background1"/>
              </w:rPr>
            </w:pPr>
            <w:r w:rsidRPr="00BB6D47">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FD3B4F8"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74B185E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D9254B" w14:textId="77777777" w:rsidR="00F92C42" w:rsidRDefault="00F92C42" w:rsidP="00387D83">
            <w:r>
              <w:t xml:space="preserve">Creación del </w:t>
            </w:r>
            <w:proofErr w:type="spellStart"/>
            <w:r>
              <w:t>stack</w:t>
            </w:r>
            <w:proofErr w:type="spellEnd"/>
            <w:r>
              <w:t xml:space="preserve"> de </w:t>
            </w:r>
            <w:proofErr w:type="spellStart"/>
            <w:r>
              <w:t>Nextcloud</w:t>
            </w:r>
            <w:proofErr w:type="spellEnd"/>
            <w:r>
              <w:t xml:space="preserve"> en </w:t>
            </w:r>
            <w:proofErr w:type="spellStart"/>
            <w:r>
              <w:t>Portainer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87EA4"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D9F55F5" w14:textId="77777777" w:rsidR="00F92C42" w:rsidRDefault="00F92C42" w:rsidP="00387D83">
            <w:r>
              <w:t>Completada</w:t>
            </w:r>
          </w:p>
        </w:tc>
      </w:tr>
      <w:tr w:rsidR="00F92C42" w14:paraId="7DEE72B6"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96B9A7B" w14:textId="77777777" w:rsidR="00F92C42" w:rsidRDefault="00F92C42" w:rsidP="00387D83">
            <w:r>
              <w:t xml:space="preserve">Configuración del contenedor </w:t>
            </w:r>
            <w:proofErr w:type="spellStart"/>
            <w:r>
              <w:t>MariaDB</w:t>
            </w:r>
            <w:proofErr w:type="spellEnd"/>
            <w:r>
              <w:t xml:space="preserve"> con variables de entorno</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124252"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786EAE7" w14:textId="77777777" w:rsidR="00F92C42" w:rsidRDefault="00F92C42" w:rsidP="00387D83">
            <w:r>
              <w:t>Completada</w:t>
            </w:r>
          </w:p>
        </w:tc>
      </w:tr>
      <w:tr w:rsidR="00F92C42" w14:paraId="3D33AF65"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3A54E" w14:textId="77777777" w:rsidR="00F92C42" w:rsidRDefault="00F92C42" w:rsidP="00387D83">
            <w:r>
              <w:t>Configuración de la red interna entre contenedores (</w:t>
            </w:r>
            <w:proofErr w:type="spellStart"/>
            <w:r>
              <w:t>nextcloud</w:t>
            </w:r>
            <w:proofErr w:type="spellEnd"/>
            <w:r>
              <w:t>-net)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97E78"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7D5B954" w14:textId="77777777" w:rsidR="00F92C42" w:rsidRDefault="00F92C42" w:rsidP="00387D83">
            <w:r>
              <w:t>Completada</w:t>
            </w:r>
          </w:p>
        </w:tc>
      </w:tr>
      <w:tr w:rsidR="00F92C42" w14:paraId="3816BD7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DC9468" w14:textId="77777777" w:rsidR="00F92C42" w:rsidRDefault="00F92C42" w:rsidP="00387D83">
            <w:r>
              <w:t>Creación y vinculación de volúmenes persistentes a los 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35FDAC"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951898D" w14:textId="77777777" w:rsidR="00F92C42" w:rsidRDefault="00F92C42" w:rsidP="00387D83">
            <w:r>
              <w:t>Completada</w:t>
            </w:r>
          </w:p>
        </w:tc>
      </w:tr>
      <w:tr w:rsidR="00F92C42" w14:paraId="343019D9"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6E5C02" w14:textId="77777777" w:rsidR="00F92C42" w:rsidRDefault="00F92C42" w:rsidP="00387D83">
            <w:r>
              <w:t>Verificación del arranque correcto de ambos 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CCAF44"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E6C84D1" w14:textId="77777777" w:rsidR="00F92C42" w:rsidRDefault="00F92C42" w:rsidP="00387D83">
            <w:r>
              <w:t>Completada</w:t>
            </w:r>
          </w:p>
        </w:tc>
      </w:tr>
      <w:tr w:rsidR="00F92C42" w14:paraId="4743A39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5C5E18" w14:textId="77777777" w:rsidR="00F92C42" w:rsidRDefault="00F92C42" w:rsidP="00387D83">
            <w:r>
              <w:t xml:space="preserve">Acceso inicial a la interfaz web de </w:t>
            </w:r>
            <w:proofErr w:type="spellStart"/>
            <w:r>
              <w:t>Nextcloud</w:t>
            </w:r>
            <w:proofErr w:type="spellEnd"/>
            <w:r>
              <w:t xml:space="preserve"> (asistente de configuración)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928467"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DEE3A69" w14:textId="77777777" w:rsidR="00F92C42" w:rsidRDefault="00F92C42" w:rsidP="00387D83">
            <w:r>
              <w:t>Completada</w:t>
            </w:r>
          </w:p>
        </w:tc>
      </w:tr>
      <w:tr w:rsidR="00F92C42" w14:paraId="1D9534A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E6A7DA" w14:textId="77777777" w:rsidR="00F92C42" w:rsidRDefault="00F92C42" w:rsidP="00387D83">
            <w:r>
              <w:t xml:space="preserve">Instalación y configuración de </w:t>
            </w:r>
            <w:proofErr w:type="spellStart"/>
            <w:r>
              <w:t>Nginx</w:t>
            </w:r>
            <w:proofErr w:type="spellEnd"/>
            <w:r>
              <w:t xml:space="preserve"> Proxy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21630"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7D9E790" w14:textId="77777777" w:rsidR="00F92C42" w:rsidRDefault="00F92C42" w:rsidP="00387D83">
            <w:r>
              <w:t>Completada</w:t>
            </w:r>
          </w:p>
        </w:tc>
      </w:tr>
      <w:tr w:rsidR="00F92C42" w14:paraId="2287217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121DD3" w14:textId="77777777" w:rsidR="00F92C42" w:rsidRDefault="00F92C42" w:rsidP="00387D83">
            <w:r>
              <w:t>Investigación de soluciones VPN para acceso remoto</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0EE6BE"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0B6DE9E" w14:textId="77777777" w:rsidR="00F92C42" w:rsidRDefault="00F92C42" w:rsidP="00387D83">
            <w:r>
              <w:t>Completada</w:t>
            </w:r>
          </w:p>
        </w:tc>
      </w:tr>
      <w:tr w:rsidR="00F92C42" w14:paraId="215FB39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1C0323" w14:textId="77777777" w:rsidR="00F92C42" w:rsidRDefault="00F92C42" w:rsidP="00387D83">
            <w:r>
              <w:t xml:space="preserve">Instalación y configuración de </w:t>
            </w:r>
            <w:proofErr w:type="spellStart"/>
            <w:r>
              <w:t>ZeroTier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B129F0"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DA295F5" w14:textId="77777777" w:rsidR="00F92C42" w:rsidRDefault="00F92C42" w:rsidP="00387D83">
            <w:r>
              <w:t>Completada</w:t>
            </w:r>
          </w:p>
        </w:tc>
      </w:tr>
      <w:tr w:rsidR="00F92C42" w14:paraId="5F75C187"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789A2A" w14:textId="77777777" w:rsidR="00F92C42" w:rsidRDefault="00F92C42" w:rsidP="00387D83">
            <w:r>
              <w:t>Pruebas de conectividad VPN servidor–cliente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BF2AF5"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0DFA97C" w14:textId="77777777" w:rsidR="00F92C42" w:rsidRDefault="00F92C42" w:rsidP="00387D83">
            <w:r>
              <w:t>Completada</w:t>
            </w:r>
          </w:p>
        </w:tc>
      </w:tr>
      <w:tr w:rsidR="00F92C42" w14:paraId="4E5471A4"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E4849" w14:textId="77777777" w:rsidR="00F92C42" w:rsidRDefault="00F92C42" w:rsidP="00387D83">
            <w:r>
              <w:t>Documentación técnica del sprint y actualización de GitHub</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77F61B"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9293EA1" w14:textId="77777777" w:rsidR="00F92C42" w:rsidRDefault="00F92C42" w:rsidP="00387D83">
            <w:r>
              <w:t>Completada</w:t>
            </w:r>
          </w:p>
        </w:tc>
      </w:tr>
    </w:tbl>
    <w:p w14:paraId="1898818A"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10E3F580"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DAE4042" w14:textId="77777777" w:rsidR="00F92C42" w:rsidRDefault="00F92C42" w:rsidP="00387D83">
            <w:r>
              <w:t>4. DESARROLLO TÉCNICO DEL SPRINT</w:t>
            </w:r>
          </w:p>
        </w:tc>
      </w:tr>
    </w:tbl>
    <w:p w14:paraId="144DFAF5" w14:textId="77777777" w:rsidR="00F92C42" w:rsidRDefault="00F92C42" w:rsidP="00387D83"/>
    <w:p w14:paraId="0EA1391C" w14:textId="77777777" w:rsidR="00F92C42" w:rsidRDefault="00F92C42" w:rsidP="00387D83">
      <w:pPr>
        <w:pStyle w:val="Ttulo3"/>
      </w:pPr>
      <w:r>
        <w:t xml:space="preserve">4.1 Despliegue del </w:t>
      </w:r>
      <w:proofErr w:type="spellStart"/>
      <w:r>
        <w:t>stack</w:t>
      </w:r>
      <w:proofErr w:type="spellEnd"/>
      <w:r>
        <w:t xml:space="preserve"> de </w:t>
      </w:r>
      <w:proofErr w:type="spellStart"/>
      <w:r>
        <w:t>Nextcloud</w:t>
      </w:r>
      <w:proofErr w:type="spellEnd"/>
    </w:p>
    <w:p w14:paraId="5A18B22D" w14:textId="77777777" w:rsidR="00F92C42" w:rsidRDefault="00F92C42" w:rsidP="00387D83">
      <w:r>
        <w:t xml:space="preserve">El despliegue de </w:t>
      </w:r>
      <w:proofErr w:type="spellStart"/>
      <w:r>
        <w:t>Nextcloud</w:t>
      </w:r>
      <w:proofErr w:type="spellEnd"/>
      <w:r>
        <w:t xml:space="preserve"> se realizó mediante un </w:t>
      </w:r>
      <w:proofErr w:type="spellStart"/>
      <w:r>
        <w:t>stack</w:t>
      </w:r>
      <w:proofErr w:type="spellEnd"/>
      <w:r>
        <w:t xml:space="preserve"> en </w:t>
      </w:r>
      <w:proofErr w:type="spellStart"/>
      <w:r>
        <w:t>Portainer</w:t>
      </w:r>
      <w:proofErr w:type="spellEnd"/>
      <w:r>
        <w:t xml:space="preserve">, que internamente gestiona un archivo </w:t>
      </w:r>
      <w:proofErr w:type="spellStart"/>
      <w:r>
        <w:t>docker-compose</w:t>
      </w:r>
      <w:proofErr w:type="spellEnd"/>
      <w:r>
        <w:t xml:space="preserve"> con dos servicios: el contenedor </w:t>
      </w:r>
      <w:proofErr w:type="spellStart"/>
      <w:r>
        <w:t>nextcloud_app</w:t>
      </w:r>
      <w:proofErr w:type="spellEnd"/>
      <w:r>
        <w:t xml:space="preserve"> (imagen oficial de </w:t>
      </w:r>
      <w:proofErr w:type="spellStart"/>
      <w:r>
        <w:t>Nextcloud</w:t>
      </w:r>
      <w:proofErr w:type="spellEnd"/>
      <w:r>
        <w:t xml:space="preserve">) y el contenedor </w:t>
      </w:r>
      <w:proofErr w:type="spellStart"/>
      <w:r>
        <w:t>nextcloud_db</w:t>
      </w:r>
      <w:proofErr w:type="spellEnd"/>
      <w:r>
        <w:t xml:space="preserve"> (</w:t>
      </w:r>
      <w:proofErr w:type="spellStart"/>
      <w:r>
        <w:t>MariaDB</w:t>
      </w:r>
      <w:proofErr w:type="spellEnd"/>
      <w:r>
        <w:t xml:space="preserve">). Se configuraron las variables de entorno necesarias: nombre de la base de datos, usuario, contraseña y nombre del host de la base de datos. Ambos contenedores se conectaron a una red </w:t>
      </w:r>
      <w:r>
        <w:lastRenderedPageBreak/>
        <w:t xml:space="preserve">Docker interna privada denominada </w:t>
      </w:r>
      <w:proofErr w:type="spellStart"/>
      <w:r>
        <w:t>nextcloud</w:t>
      </w:r>
      <w:proofErr w:type="spellEnd"/>
      <w:r>
        <w:t>-net, garantizando que la base de datos no sea accesible directamente desde el exterior.</w:t>
      </w:r>
    </w:p>
    <w:p w14:paraId="00783B5F" w14:textId="77777777" w:rsidR="00F92C42" w:rsidRDefault="00F92C42" w:rsidP="00387D83"/>
    <w:p w14:paraId="1F8A68E1" w14:textId="77777777" w:rsidR="00F92C42" w:rsidRDefault="00F92C42" w:rsidP="00387D83">
      <w:r>
        <w:t xml:space="preserve">Los volúmenes persistentes se crearon en el segundo disco del servidor (disco de datos), montados en las rutas de datos de </w:t>
      </w:r>
      <w:proofErr w:type="spellStart"/>
      <w:r>
        <w:t>Nextcloud</w:t>
      </w:r>
      <w:proofErr w:type="spellEnd"/>
      <w:r>
        <w:t xml:space="preserve"> y de </w:t>
      </w:r>
      <w:proofErr w:type="spellStart"/>
      <w:r>
        <w:t>MariaDB</w:t>
      </w:r>
      <w:proofErr w:type="spellEnd"/>
      <w:r>
        <w:t>. Esta configuración garantiza que los archivos de los usuarios y la base de datos sobreviven a reinicios de contenedores o del servidor sin pérdida de información.</w:t>
      </w:r>
    </w:p>
    <w:p w14:paraId="1BE65084" w14:textId="77777777" w:rsidR="00F92C42" w:rsidRDefault="00F92C42" w:rsidP="00387D83"/>
    <w:p w14:paraId="6DAB8F96" w14:textId="77777777" w:rsidR="00F92C42" w:rsidRDefault="00F92C42" w:rsidP="00387D83">
      <w:pPr>
        <w:pStyle w:val="Ttulo3"/>
      </w:pPr>
      <w:r>
        <w:t xml:space="preserve">4.2 Configuración de </w:t>
      </w:r>
      <w:proofErr w:type="spellStart"/>
      <w:r>
        <w:t>Nginx</w:t>
      </w:r>
      <w:proofErr w:type="spellEnd"/>
      <w:r>
        <w:t xml:space="preserve"> Proxy Manager</w:t>
      </w:r>
    </w:p>
    <w:p w14:paraId="69B05574" w14:textId="77777777" w:rsidR="00F92C42" w:rsidRDefault="00F92C42" w:rsidP="00387D83">
      <w:r>
        <w:t xml:space="preserve">Se instaló </w:t>
      </w:r>
      <w:proofErr w:type="spellStart"/>
      <w:r>
        <w:t>Nginx</w:t>
      </w:r>
      <w:proofErr w:type="spellEnd"/>
      <w:r>
        <w:t xml:space="preserve"> Proxy Manager como contenedor adicional para gestionar el proxy inverso hacia </w:t>
      </w:r>
      <w:proofErr w:type="spellStart"/>
      <w:r>
        <w:t>Nextcloud</w:t>
      </w:r>
      <w:proofErr w:type="spellEnd"/>
      <w:r>
        <w:t xml:space="preserve">. </w:t>
      </w:r>
      <w:proofErr w:type="spellStart"/>
      <w:r>
        <w:t>Nginx</w:t>
      </w:r>
      <w:proofErr w:type="spellEnd"/>
      <w:r>
        <w:t xml:space="preserve"> Proxy Manager actúa como punto de entrada HTTP para las peticiones internas, redirigiendo el tráfico desde el puerto estándar hacia el puerto interno del contenedor de </w:t>
      </w:r>
      <w:proofErr w:type="spellStart"/>
      <w:r>
        <w:t>Nextcloud</w:t>
      </w:r>
      <w:proofErr w:type="spellEnd"/>
      <w:r>
        <w:t xml:space="preserve">. Esta configuración permite que los usuarios accedan a </w:t>
      </w:r>
      <w:proofErr w:type="spellStart"/>
      <w:r>
        <w:t>Nextcloud</w:t>
      </w:r>
      <w:proofErr w:type="spellEnd"/>
      <w:r>
        <w:t xml:space="preserve"> mediante un nombre de dominio o una IP limpia, sin necesidad de especificar el puerto de la aplicación en la URL.</w:t>
      </w:r>
    </w:p>
    <w:p w14:paraId="2CCB3136" w14:textId="77777777" w:rsidR="00F92C42" w:rsidRDefault="00F92C42" w:rsidP="00387D83"/>
    <w:p w14:paraId="0A2BB7F1" w14:textId="77777777" w:rsidR="00F92C42" w:rsidRDefault="00F92C42" w:rsidP="00387D83">
      <w:pPr>
        <w:pStyle w:val="Ttulo3"/>
      </w:pPr>
      <w:r>
        <w:t xml:space="preserve">4.3 Implementación de </w:t>
      </w:r>
      <w:proofErr w:type="spellStart"/>
      <w:r>
        <w:t>ZeroTier</w:t>
      </w:r>
      <w:proofErr w:type="spellEnd"/>
      <w:r>
        <w:t xml:space="preserve"> VPN</w:t>
      </w:r>
    </w:p>
    <w:p w14:paraId="4A3C4B6D" w14:textId="77777777" w:rsidR="00F92C42" w:rsidRDefault="00F92C42" w:rsidP="00387D83">
      <w:r>
        <w:t xml:space="preserve">Durante las pruebas de acceso al servidor desde fuera de la red del aula, se detectó que no era posible acceder al servidor directamente mediante reenvío de puertos en el </w:t>
      </w:r>
      <w:proofErr w:type="spellStart"/>
      <w:r>
        <w:t>router</w:t>
      </w:r>
      <w:proofErr w:type="spellEnd"/>
      <w:r>
        <w:t xml:space="preserve"> institucional, ya que la configuración del </w:t>
      </w:r>
      <w:proofErr w:type="spellStart"/>
      <w:r>
        <w:t>router</w:t>
      </w:r>
      <w:proofErr w:type="spellEnd"/>
      <w:r>
        <w:t xml:space="preserve"> no estaba bajo el control del equipo de proyecto. Se evaluaron tres alternativas de acceso remoto: </w:t>
      </w:r>
      <w:proofErr w:type="spellStart"/>
      <w:r>
        <w:t>WireGuard</w:t>
      </w:r>
      <w:proofErr w:type="spellEnd"/>
      <w:r>
        <w:t xml:space="preserve">, </w:t>
      </w:r>
      <w:proofErr w:type="spellStart"/>
      <w:r>
        <w:t>Tailscale</w:t>
      </w:r>
      <w:proofErr w:type="spellEnd"/>
      <w:r>
        <w:t xml:space="preserve"> y </w:t>
      </w:r>
      <w:proofErr w:type="spellStart"/>
      <w:r>
        <w:t>ZeroTier</w:t>
      </w:r>
      <w:proofErr w:type="spellEnd"/>
      <w:r>
        <w:t xml:space="preserve">. Se eligió </w:t>
      </w:r>
      <w:proofErr w:type="spellStart"/>
      <w:r>
        <w:t>ZeroTier</w:t>
      </w:r>
      <w:proofErr w:type="spellEnd"/>
      <w:r>
        <w:t xml:space="preserve"> por su facilidad de instalación en </w:t>
      </w:r>
      <w:proofErr w:type="spellStart"/>
      <w:r>
        <w:t>OpenMediaVault</w:t>
      </w:r>
      <w:proofErr w:type="spellEnd"/>
      <w:r>
        <w:t xml:space="preserve">, su modelo de red superpuesta que no requiere configuración de puertos en el </w:t>
      </w:r>
      <w:proofErr w:type="spellStart"/>
      <w:r>
        <w:t>router</w:t>
      </w:r>
      <w:proofErr w:type="spellEnd"/>
      <w:r>
        <w:t>, y su capacidad para conectar dispositivos de forma transparente como si estuvieran en la misma red local.</w:t>
      </w:r>
    </w:p>
    <w:p w14:paraId="06267B41" w14:textId="77777777" w:rsidR="00F92C42" w:rsidRDefault="00F92C42" w:rsidP="00387D83"/>
    <w:p w14:paraId="0D531A3F" w14:textId="77777777" w:rsidR="00F92C42" w:rsidRDefault="00F92C42" w:rsidP="00387D83">
      <w:r>
        <w:t xml:space="preserve">Se instaló </w:t>
      </w:r>
      <w:proofErr w:type="spellStart"/>
      <w:r>
        <w:t>ZeroTier</w:t>
      </w:r>
      <w:proofErr w:type="spellEnd"/>
      <w:r>
        <w:t xml:space="preserve"> en el servidor OMV, se creó una red virtual en el portal de </w:t>
      </w:r>
      <w:proofErr w:type="spellStart"/>
      <w:r>
        <w:t>ZeroTier</w:t>
      </w:r>
      <w:proofErr w:type="spellEnd"/>
      <w:r>
        <w:t xml:space="preserve"> y se autorizaron los dispositivos del equipo de administración. Tras la configuración, ambos administradores pueden acceder al servidor y a todos sus servicios (OMV, </w:t>
      </w:r>
      <w:proofErr w:type="spellStart"/>
      <w:r>
        <w:t>Portainer</w:t>
      </w:r>
      <w:proofErr w:type="spellEnd"/>
      <w:r>
        <w:t xml:space="preserve">, </w:t>
      </w:r>
      <w:proofErr w:type="spellStart"/>
      <w:r>
        <w:t>Nextcloud</w:t>
      </w:r>
      <w:proofErr w:type="spellEnd"/>
      <w:r>
        <w:t xml:space="preserve">) desde cualquier ubicación externa a través del cliente </w:t>
      </w:r>
      <w:proofErr w:type="spellStart"/>
      <w:r>
        <w:t>ZeroTier</w:t>
      </w:r>
      <w:proofErr w:type="spellEnd"/>
      <w:r>
        <w:t>.</w:t>
      </w:r>
    </w:p>
    <w:p w14:paraId="4822AE1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0F93643D"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57E7675" w14:textId="77777777" w:rsidR="00F92C42" w:rsidRDefault="00F92C42" w:rsidP="00387D83">
            <w:r>
              <w:t>5. PROBLEMAS ENCONTRADOS Y SOLUCIONES</w:t>
            </w:r>
          </w:p>
        </w:tc>
      </w:tr>
    </w:tbl>
    <w:p w14:paraId="247923D8"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F92C42" w14:paraId="04580567" w14:textId="77777777" w:rsidTr="00BB6D4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660EB56" w14:textId="77777777" w:rsidR="00F92C42" w:rsidRPr="00BB6D47" w:rsidRDefault="00F92C42" w:rsidP="00387D83">
            <w:pPr>
              <w:rPr>
                <w:b/>
                <w:bCs/>
                <w:color w:val="FFFFFF" w:themeColor="background1"/>
              </w:rPr>
            </w:pPr>
            <w:r w:rsidRPr="00BB6D47">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F312239" w14:textId="77777777" w:rsidR="00F92C42" w:rsidRPr="00BB6D47" w:rsidRDefault="00F92C42" w:rsidP="00387D83">
            <w:pPr>
              <w:rPr>
                <w:b/>
                <w:bCs/>
                <w:color w:val="FFFFFF" w:themeColor="background1"/>
              </w:rPr>
            </w:pPr>
            <w:r w:rsidRPr="00BB6D47">
              <w:rPr>
                <w:b/>
                <w:bCs/>
                <w:color w:val="FFFFFF" w:themeColor="background1"/>
              </w:rPr>
              <w:t>Causa</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AFAD8B1" w14:textId="77777777" w:rsidR="00F92C42" w:rsidRPr="00BB6D47" w:rsidRDefault="00F92C42" w:rsidP="00387D83">
            <w:pPr>
              <w:rPr>
                <w:b/>
                <w:bCs/>
                <w:color w:val="FFFFFF" w:themeColor="background1"/>
              </w:rPr>
            </w:pPr>
            <w:r w:rsidRPr="00BB6D47">
              <w:rPr>
                <w:b/>
                <w:bCs/>
                <w:color w:val="FFFFFF" w:themeColor="background1"/>
              </w:rPr>
              <w:t>Solución aplicada</w:t>
            </w:r>
          </w:p>
        </w:tc>
      </w:tr>
      <w:tr w:rsidR="00F92C42" w14:paraId="214AB32B"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D3E0B6" w14:textId="77777777" w:rsidR="00F92C42" w:rsidRDefault="00F92C42" w:rsidP="00387D83">
            <w:r>
              <w:t xml:space="preserve">El contenedor de </w:t>
            </w:r>
            <w:proofErr w:type="spellStart"/>
            <w:r>
              <w:t>Nextcloud</w:t>
            </w:r>
            <w:proofErr w:type="spellEnd"/>
            <w:r>
              <w:t xml:space="preserve"> no arrancaba correctamente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608AF9" w14:textId="77777777" w:rsidR="00F92C42" w:rsidRDefault="00F92C42" w:rsidP="00387D83">
            <w:r>
              <w:t>Variable de entorno MYSQL_HOST incorrecta (usaba la IP del servidor en lugar del nombre del contenedor)</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C038AB" w14:textId="77777777" w:rsidR="00F92C42" w:rsidRDefault="00F92C42" w:rsidP="00387D83">
            <w:r>
              <w:t>Corrección de la variable al nombre del servicio Docker (</w:t>
            </w:r>
            <w:proofErr w:type="spellStart"/>
            <w:r>
              <w:t>nextcloud_db</w:t>
            </w:r>
            <w:proofErr w:type="spellEnd"/>
            <w:r>
              <w:t>)</w:t>
            </w:r>
          </w:p>
        </w:tc>
      </w:tr>
      <w:tr w:rsidR="00F92C42" w14:paraId="0E69EDE1"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C83131" w14:textId="77777777" w:rsidR="00F92C42" w:rsidRDefault="00F92C42" w:rsidP="00387D83">
            <w:r>
              <w:lastRenderedPageBreak/>
              <w:t>Pérdidas de conexión con el servidor durante el despliegue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1403F6" w14:textId="77777777" w:rsidR="00F92C42" w:rsidRDefault="00F92C42" w:rsidP="00387D83">
            <w:r>
              <w:t>Inestabilidad de la red del aula durante la sesión de trabajo</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E8C212" w14:textId="77777777" w:rsidR="00F92C42" w:rsidRDefault="00F92C42" w:rsidP="00387D83">
            <w:r>
              <w:t xml:space="preserve">Implementación de </w:t>
            </w:r>
            <w:proofErr w:type="spellStart"/>
            <w:r>
              <w:t>ZeroTier</w:t>
            </w:r>
            <w:proofErr w:type="spellEnd"/>
            <w:r>
              <w:t xml:space="preserve"> para garantizar acceso estable independiente de la red local</w:t>
            </w:r>
          </w:p>
        </w:tc>
      </w:tr>
      <w:tr w:rsidR="00F92C42" w14:paraId="2AA1713B"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D79334" w14:textId="77777777" w:rsidR="00F92C42" w:rsidRDefault="00F92C42" w:rsidP="00387D83">
            <w:proofErr w:type="spellStart"/>
            <w:r>
              <w:t>Nextcloud</w:t>
            </w:r>
            <w:proofErr w:type="spellEnd"/>
            <w:r>
              <w:t xml:space="preserve"> mostraba error de confianza de dominio (</w:t>
            </w:r>
            <w:proofErr w:type="spellStart"/>
            <w:r>
              <w:t>trusted</w:t>
            </w:r>
            <w:proofErr w:type="spellEnd"/>
            <w:r>
              <w:t xml:space="preserve"> </w:t>
            </w:r>
            <w:proofErr w:type="spellStart"/>
            <w:r>
              <w:t>domains</w:t>
            </w:r>
            <w:proofErr w:type="spellEnd"/>
            <w: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36E9CA" w14:textId="77777777" w:rsidR="00F92C42" w:rsidRDefault="00F92C42" w:rsidP="00387D83">
            <w:r>
              <w:t xml:space="preserve">Acceso a </w:t>
            </w:r>
            <w:proofErr w:type="spellStart"/>
            <w:r>
              <w:t>Nextcloud</w:t>
            </w:r>
            <w:proofErr w:type="spellEnd"/>
            <w:r>
              <w:t xml:space="preserve"> por una IP no incluida en la lista de dominios de confianza</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B3B132" w14:textId="77777777" w:rsidR="00F92C42" w:rsidRDefault="00F92C42" w:rsidP="00387D83">
            <w:r>
              <w:t xml:space="preserve">Edición del archivo </w:t>
            </w:r>
            <w:proofErr w:type="spellStart"/>
            <w:r>
              <w:t>config.php</w:t>
            </w:r>
            <w:proofErr w:type="spellEnd"/>
            <w:r>
              <w:t xml:space="preserve"> de </w:t>
            </w:r>
            <w:proofErr w:type="spellStart"/>
            <w:r>
              <w:t>Nextcloud</w:t>
            </w:r>
            <w:proofErr w:type="spellEnd"/>
            <w:r>
              <w:t xml:space="preserve"> para añadir la IP y el futuro nombre DNS</w:t>
            </w:r>
          </w:p>
        </w:tc>
      </w:tr>
      <w:tr w:rsidR="00F92C42" w14:paraId="4C2A178A"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81A267" w14:textId="77777777" w:rsidR="00F92C42" w:rsidRDefault="00F92C42" w:rsidP="00387D83">
            <w:proofErr w:type="spellStart"/>
            <w:r>
              <w:t>Nginx</w:t>
            </w:r>
            <w:proofErr w:type="spellEnd"/>
            <w:r>
              <w:t xml:space="preserve"> Proxy Manager no redirigía correctamente al contenedor de </w:t>
            </w:r>
            <w:proofErr w:type="spellStart"/>
            <w:r>
              <w:t>Nextcloud</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400537" w14:textId="77777777" w:rsidR="00F92C42" w:rsidRDefault="00F92C42" w:rsidP="00387D83">
            <w:r>
              <w:t xml:space="preserve">La red de </w:t>
            </w:r>
            <w:proofErr w:type="spellStart"/>
            <w:r>
              <w:t>Nginx</w:t>
            </w:r>
            <w:proofErr w:type="spellEnd"/>
            <w:r>
              <w:t xml:space="preserve"> no estaba conectada a la red </w:t>
            </w:r>
            <w:proofErr w:type="spellStart"/>
            <w:r>
              <w:t>nextcloud</w:t>
            </w:r>
            <w:proofErr w:type="spellEnd"/>
            <w:r>
              <w:t>-net</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14C083" w14:textId="77777777" w:rsidR="00F92C42" w:rsidRDefault="00F92C42" w:rsidP="00387D83">
            <w:r>
              <w:t xml:space="preserve">Conexión manual de </w:t>
            </w:r>
            <w:proofErr w:type="spellStart"/>
            <w:r>
              <w:t>Nginx</w:t>
            </w:r>
            <w:proofErr w:type="spellEnd"/>
            <w:r>
              <w:t xml:space="preserve"> Proxy Manager a la red </w:t>
            </w:r>
            <w:proofErr w:type="spellStart"/>
            <w:r>
              <w:t>nextcloud</w:t>
            </w:r>
            <w:proofErr w:type="spellEnd"/>
            <w:r>
              <w:t xml:space="preserve">-net desde </w:t>
            </w:r>
            <w:proofErr w:type="spellStart"/>
            <w:r>
              <w:t>Portainer</w:t>
            </w:r>
            <w:proofErr w:type="spellEnd"/>
          </w:p>
        </w:tc>
      </w:tr>
    </w:tbl>
    <w:p w14:paraId="05D5DA9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94E43A0"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82F4A9C" w14:textId="77777777" w:rsidR="00F92C42" w:rsidRDefault="00F92C42" w:rsidP="00387D83">
            <w:r>
              <w:t>6. AVANCE REAL VS. PLANIFICADO</w:t>
            </w:r>
          </w:p>
        </w:tc>
      </w:tr>
    </w:tbl>
    <w:p w14:paraId="5A851BD4" w14:textId="77777777" w:rsidR="00F92C42" w:rsidRDefault="00F92C42" w:rsidP="00387D83"/>
    <w:p w14:paraId="3F897187" w14:textId="77777777" w:rsidR="00F92C42" w:rsidRDefault="00F92C42" w:rsidP="00387D83">
      <w:r>
        <w:t xml:space="preserve">El despliegue de </w:t>
      </w:r>
      <w:proofErr w:type="spellStart"/>
      <w:r>
        <w:t>Nextcloud</w:t>
      </w:r>
      <w:proofErr w:type="spellEnd"/>
      <w:r>
        <w:t xml:space="preserve"> se completó con éxito dentro del período del sprint. La implementación de </w:t>
      </w:r>
      <w:proofErr w:type="spellStart"/>
      <w:r>
        <w:t>ZeroTier</w:t>
      </w:r>
      <w:proofErr w:type="spellEnd"/>
      <w:r>
        <w:t xml:space="preserve"> no estaba planificada inicialmente, pero fue necesaria para garantizar el acceso remoto estable al servidor y facilitar el desarrollo del resto del proyecto. Esta adición supuso un coste de tiempo de aproximadamente tres días, pero se considera completamente justificada dado el beneficio aportado. El acceso a </w:t>
      </w:r>
      <w:proofErr w:type="spellStart"/>
      <w:r>
        <w:t>Nextcloud</w:t>
      </w:r>
      <w:proofErr w:type="spellEnd"/>
      <w:r>
        <w:t xml:space="preserve"> por web está operativo al cierre del sprint.</w:t>
      </w:r>
    </w:p>
    <w:p w14:paraId="16D515E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F92C42" w14:paraId="40635492"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7B5C178" w14:textId="77777777" w:rsidR="00F92C42" w:rsidRPr="00BB6D47" w:rsidRDefault="00F92C42" w:rsidP="00387D83">
            <w:pPr>
              <w:rPr>
                <w:b/>
                <w:bCs/>
                <w:color w:val="FFFFFF" w:themeColor="background1"/>
              </w:rPr>
            </w:pPr>
            <w:r w:rsidRPr="00BB6D47">
              <w:rPr>
                <w:b/>
                <w:bCs/>
                <w:color w:val="FFFFFF" w:themeColor="background1"/>
              </w:rPr>
              <w:t>Tarea planificada</w:t>
            </w:r>
          </w:p>
        </w:tc>
        <w:tc>
          <w:tcPr>
            <w:tcW w:w="4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2CBD2D0" w14:textId="77777777" w:rsidR="00F92C42" w:rsidRPr="00BB6D47" w:rsidRDefault="00F92C42" w:rsidP="00387D83">
            <w:pPr>
              <w:rPr>
                <w:b/>
                <w:bCs/>
                <w:color w:val="FFFFFF" w:themeColor="background1"/>
              </w:rPr>
            </w:pPr>
            <w:r w:rsidRPr="00BB6D47">
              <w:rPr>
                <w:b/>
                <w:bCs/>
                <w:color w:val="FFFFFF" w:themeColor="background1"/>
              </w:rPr>
              <w:t>Estado real</w:t>
            </w:r>
          </w:p>
        </w:tc>
      </w:tr>
      <w:tr w:rsidR="00F92C42" w14:paraId="579CDE9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B04B2B" w14:textId="77777777" w:rsidR="00F92C42" w:rsidRDefault="00F92C42" w:rsidP="00387D83">
            <w:r>
              <w:t xml:space="preserve">Despliegue del </w:t>
            </w:r>
            <w:proofErr w:type="spellStart"/>
            <w:r>
              <w:t>stack</w:t>
            </w:r>
            <w:proofErr w:type="spellEnd"/>
            <w:r>
              <w:t xml:space="preserve"> </w:t>
            </w:r>
            <w:proofErr w:type="spellStart"/>
            <w:r>
              <w:t>Nextcloud</w:t>
            </w:r>
            <w:proofErr w:type="spellEnd"/>
            <w:r>
              <w:t xml:space="preserve"> + </w:t>
            </w:r>
            <w:proofErr w:type="spellStart"/>
            <w:r>
              <w:t>MariaDB</w:t>
            </w:r>
            <w:proofErr w:type="spellEnd"/>
          </w:p>
        </w:tc>
        <w:tc>
          <w:tcPr>
            <w:tcW w:w="4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F407A34" w14:textId="77777777" w:rsidR="00F92C42" w:rsidRDefault="00F92C42" w:rsidP="00387D83">
            <w:r>
              <w:t>Completado</w:t>
            </w:r>
          </w:p>
        </w:tc>
      </w:tr>
      <w:tr w:rsidR="00F92C42" w14:paraId="272443F7"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149F40" w14:textId="77777777" w:rsidR="00F92C42" w:rsidRDefault="00F92C42" w:rsidP="00387D83">
            <w:r>
              <w:t>Volúmenes persistentes configurados</w:t>
            </w:r>
          </w:p>
        </w:tc>
        <w:tc>
          <w:tcPr>
            <w:tcW w:w="4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A2E23E8" w14:textId="77777777" w:rsidR="00F92C42" w:rsidRDefault="00F92C42" w:rsidP="00387D83">
            <w:r>
              <w:t>Completado</w:t>
            </w:r>
          </w:p>
        </w:tc>
      </w:tr>
      <w:tr w:rsidR="00F92C42" w14:paraId="25AC5EC6"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50158D" w14:textId="77777777" w:rsidR="00F92C42" w:rsidRDefault="00F92C42" w:rsidP="00387D83">
            <w:r>
              <w:t xml:space="preserve">Acceso web a </w:t>
            </w:r>
            <w:proofErr w:type="spellStart"/>
            <w:r>
              <w:t>Nextcloud</w:t>
            </w:r>
            <w:proofErr w:type="spellEnd"/>
            <w:r>
              <w:t xml:space="preserve"> funcional</w:t>
            </w:r>
          </w:p>
        </w:tc>
        <w:tc>
          <w:tcPr>
            <w:tcW w:w="4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C578C40" w14:textId="77777777" w:rsidR="00F92C42" w:rsidRDefault="00F92C42" w:rsidP="00387D83">
            <w:r>
              <w:t>Completado</w:t>
            </w:r>
          </w:p>
        </w:tc>
      </w:tr>
      <w:tr w:rsidR="00F92C42" w14:paraId="5713A4E7"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0BC9E81" w14:textId="77777777" w:rsidR="00F92C42" w:rsidRDefault="00F92C42" w:rsidP="00387D83">
            <w:proofErr w:type="spellStart"/>
            <w:r>
              <w:t>Nginx</w:t>
            </w:r>
            <w:proofErr w:type="spellEnd"/>
            <w:r>
              <w:t xml:space="preserve"> Proxy Manager configurado</w:t>
            </w:r>
          </w:p>
        </w:tc>
        <w:tc>
          <w:tcPr>
            <w:tcW w:w="4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F19AD21" w14:textId="77777777" w:rsidR="00F92C42" w:rsidRDefault="00F92C42" w:rsidP="00387D83">
            <w:r>
              <w:t>Completado</w:t>
            </w:r>
          </w:p>
        </w:tc>
      </w:tr>
      <w:tr w:rsidR="00F92C42" w14:paraId="305D63F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AA0A8F" w14:textId="77777777" w:rsidR="00F92C42" w:rsidRDefault="00F92C42" w:rsidP="00387D83">
            <w:proofErr w:type="spellStart"/>
            <w:r>
              <w:t>ZeroTier</w:t>
            </w:r>
            <w:proofErr w:type="spellEnd"/>
            <w:r>
              <w:t xml:space="preserve"> VPN (no planificado originalmente)</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63E538" w14:textId="77777777" w:rsidR="00F92C42" w:rsidRDefault="00F92C42" w:rsidP="00387D83">
            <w:r>
              <w:t>Completado — añadido por necesidad operativa</w:t>
            </w:r>
          </w:p>
        </w:tc>
      </w:tr>
    </w:tbl>
    <w:p w14:paraId="09D00326" w14:textId="673983E3" w:rsidR="00A90C6F" w:rsidRDefault="00A90C6F" w:rsidP="00387D83"/>
    <w:p w14:paraId="2485839F" w14:textId="77777777" w:rsidR="00A90C6F" w:rsidRDefault="00A90C6F">
      <w:pPr>
        <w:spacing w:before="0" w:after="160"/>
        <w:jc w:val="left"/>
      </w:pPr>
      <w:r>
        <w:br w:type="page"/>
      </w:r>
    </w:p>
    <w:p w14:paraId="033D718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FE3211B"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C15802E" w14:textId="77777777" w:rsidR="00F92C42" w:rsidRDefault="00F92C42" w:rsidP="00387D83">
            <w:r>
              <w:t>7. CRITERIOS DE ACEPTACIÓN</w:t>
            </w:r>
          </w:p>
        </w:tc>
      </w:tr>
    </w:tbl>
    <w:p w14:paraId="3779CBB8"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4A3A7ACC" w14:textId="77777777" w:rsidTr="00BB6D47">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689338D" w14:textId="77777777" w:rsidR="00F92C42" w:rsidRPr="00BB6D47" w:rsidRDefault="00F92C42" w:rsidP="00387D83">
            <w:pPr>
              <w:rPr>
                <w:b/>
                <w:bCs/>
                <w:color w:val="FFFFFF" w:themeColor="background1"/>
              </w:rPr>
            </w:pPr>
            <w:r w:rsidRPr="00BB6D47">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88B7CAA"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08515B32"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5B34F" w14:textId="77777777" w:rsidR="00F92C42" w:rsidRDefault="00F92C42" w:rsidP="00387D83">
            <w:r>
              <w:t xml:space="preserve">Contenedor </w:t>
            </w:r>
            <w:proofErr w:type="spellStart"/>
            <w:r>
              <w:t>nextcloud_app</w:t>
            </w:r>
            <w:proofErr w:type="spellEnd"/>
            <w:r>
              <w:t xml:space="preserve"> arranca sin errores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43CB750" w14:textId="77777777" w:rsidR="00F92C42" w:rsidRDefault="00F92C42" w:rsidP="00387D83">
            <w:r>
              <w:rPr>
                <w:rFonts w:ascii="Segoe UI Symbol" w:hAnsi="Segoe UI Symbol" w:cs="Segoe UI Symbol"/>
              </w:rPr>
              <w:t>✓</w:t>
            </w:r>
          </w:p>
        </w:tc>
      </w:tr>
      <w:tr w:rsidR="00F92C42" w14:paraId="761C2640"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244C8E" w14:textId="77777777" w:rsidR="00F92C42" w:rsidRDefault="00F92C42" w:rsidP="00387D83">
            <w:r>
              <w:t xml:space="preserve">Contenedor </w:t>
            </w:r>
            <w:proofErr w:type="spellStart"/>
            <w:r>
              <w:t>nextcloud_db</w:t>
            </w:r>
            <w:proofErr w:type="spellEnd"/>
            <w:r>
              <w:t xml:space="preserve"> (</w:t>
            </w:r>
            <w:proofErr w:type="spellStart"/>
            <w:r>
              <w:t>MariaDB</w:t>
            </w:r>
            <w:proofErr w:type="spellEnd"/>
            <w:r>
              <w:t>) arranca sin errores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F99B0AF" w14:textId="77777777" w:rsidR="00F92C42" w:rsidRDefault="00F92C42" w:rsidP="00387D83">
            <w:r>
              <w:rPr>
                <w:rFonts w:ascii="Segoe UI Symbol" w:hAnsi="Segoe UI Symbol" w:cs="Segoe UI Symbol"/>
              </w:rPr>
              <w:t>✓</w:t>
            </w:r>
          </w:p>
        </w:tc>
      </w:tr>
      <w:tr w:rsidR="00F92C42" w14:paraId="4D62AAD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F46F0B" w14:textId="77777777" w:rsidR="00F92C42" w:rsidRDefault="00F92C42" w:rsidP="00387D83">
            <w:proofErr w:type="spellStart"/>
            <w:r>
              <w:t>Nextcloud</w:t>
            </w:r>
            <w:proofErr w:type="spellEnd"/>
            <w:r>
              <w:t xml:space="preserve"> conecta correctamente con la base de datos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C54D456" w14:textId="77777777" w:rsidR="00F92C42" w:rsidRDefault="00F92C42" w:rsidP="00387D83">
            <w:r>
              <w:rPr>
                <w:rFonts w:ascii="Segoe UI Symbol" w:hAnsi="Segoe UI Symbol" w:cs="Segoe UI Symbol"/>
              </w:rPr>
              <w:t>✓</w:t>
            </w:r>
          </w:p>
        </w:tc>
      </w:tr>
      <w:tr w:rsidR="00F92C42" w14:paraId="4CB95CCA"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405AB6" w14:textId="77777777" w:rsidR="00F92C42" w:rsidRDefault="00F92C42" w:rsidP="00387D83">
            <w:r>
              <w:t>Los datos persisten tras reiniciar los contenedores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8E4CDD7" w14:textId="77777777" w:rsidR="00F92C42" w:rsidRDefault="00F92C42" w:rsidP="00387D83">
            <w:r>
              <w:rPr>
                <w:rFonts w:ascii="Segoe UI Symbol" w:hAnsi="Segoe UI Symbol" w:cs="Segoe UI Symbol"/>
              </w:rPr>
              <w:t>✓</w:t>
            </w:r>
          </w:p>
        </w:tc>
      </w:tr>
      <w:tr w:rsidR="00F92C42" w14:paraId="382F0580"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29873F" w14:textId="77777777" w:rsidR="00F92C42" w:rsidRDefault="00F92C42" w:rsidP="00387D83">
            <w:r>
              <w:t xml:space="preserve">La interfaz web de </w:t>
            </w:r>
            <w:proofErr w:type="spellStart"/>
            <w:r>
              <w:t>Nextcloud</w:t>
            </w:r>
            <w:proofErr w:type="spellEnd"/>
            <w:r>
              <w:t xml:space="preserve"> es accesible desde la red local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A36823C" w14:textId="77777777" w:rsidR="00F92C42" w:rsidRDefault="00F92C42" w:rsidP="00387D83">
            <w:r>
              <w:rPr>
                <w:rFonts w:ascii="Segoe UI Symbol" w:hAnsi="Segoe UI Symbol" w:cs="Segoe UI Symbol"/>
              </w:rPr>
              <w:t>✓</w:t>
            </w:r>
          </w:p>
        </w:tc>
      </w:tr>
      <w:tr w:rsidR="00F92C42" w14:paraId="4BEE2B03"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F2C0D5" w14:textId="77777777" w:rsidR="00F92C42" w:rsidRDefault="00F92C42" w:rsidP="00387D83">
            <w:proofErr w:type="spellStart"/>
            <w:r>
              <w:t>Nginx</w:t>
            </w:r>
            <w:proofErr w:type="spellEnd"/>
            <w:r>
              <w:t xml:space="preserve"> Proxy Manager redirige correctamente las peticiones HTTP</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1DCBA91" w14:textId="77777777" w:rsidR="00F92C42" w:rsidRDefault="00F92C42" w:rsidP="00387D83">
            <w:r>
              <w:rPr>
                <w:rFonts w:ascii="Segoe UI Symbol" w:hAnsi="Segoe UI Symbol" w:cs="Segoe UI Symbol"/>
              </w:rPr>
              <w:t>✓</w:t>
            </w:r>
          </w:p>
        </w:tc>
      </w:tr>
      <w:tr w:rsidR="00F92C42" w14:paraId="1499E859"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4DFDE" w14:textId="77777777" w:rsidR="00F92C42" w:rsidRDefault="00F92C42" w:rsidP="00387D83">
            <w:proofErr w:type="spellStart"/>
            <w:r>
              <w:t>ZeroTier</w:t>
            </w:r>
            <w:proofErr w:type="spellEnd"/>
            <w:r>
              <w:t xml:space="preserve"> instalado y red virtual operativa</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F3D0FF4" w14:textId="77777777" w:rsidR="00F92C42" w:rsidRDefault="00F92C42" w:rsidP="00387D83">
            <w:r>
              <w:rPr>
                <w:rFonts w:ascii="Segoe UI Symbol" w:hAnsi="Segoe UI Symbol" w:cs="Segoe UI Symbol"/>
              </w:rPr>
              <w:t>✓</w:t>
            </w:r>
          </w:p>
        </w:tc>
      </w:tr>
      <w:tr w:rsidR="00F92C42" w14:paraId="20D1148E"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73569A" w14:textId="77777777" w:rsidR="00F92C42" w:rsidRDefault="00F92C42" w:rsidP="00387D83">
            <w:r>
              <w:t xml:space="preserve">Acceso al servidor desde exterior a través de </w:t>
            </w:r>
            <w:proofErr w:type="spellStart"/>
            <w:r>
              <w:t>ZeroTier</w:t>
            </w:r>
            <w:proofErr w:type="spellEnd"/>
            <w:r>
              <w:t xml:space="preserve"> verificado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6CE3B98" w14:textId="77777777" w:rsidR="00F92C42" w:rsidRDefault="00F92C42" w:rsidP="00387D83">
            <w:r>
              <w:rPr>
                <w:rFonts w:ascii="Segoe UI Symbol" w:hAnsi="Segoe UI Symbol" w:cs="Segoe UI Symbol"/>
              </w:rPr>
              <w:t>✓</w:t>
            </w:r>
          </w:p>
        </w:tc>
      </w:tr>
      <w:tr w:rsidR="00F92C42" w14:paraId="050E1010"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E595D" w14:textId="77777777" w:rsidR="00F92C42" w:rsidRDefault="00F92C42" w:rsidP="00387D83">
            <w:r>
              <w:t>Documentación técnica actualizada en GitHub</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1870D18" w14:textId="77777777" w:rsidR="00F92C42" w:rsidRDefault="00F92C42" w:rsidP="00387D83">
            <w:r>
              <w:rPr>
                <w:rFonts w:ascii="Segoe UI Symbol" w:hAnsi="Segoe UI Symbol" w:cs="Segoe UI Symbol"/>
              </w:rPr>
              <w:t>✓</w:t>
            </w:r>
          </w:p>
        </w:tc>
      </w:tr>
    </w:tbl>
    <w:p w14:paraId="078AEE16"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1F1D2FA"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77DC8546" w14:textId="77777777" w:rsidR="00F92C42" w:rsidRDefault="00F92C42" w:rsidP="00387D83">
            <w:r>
              <w:t>8. REVISIÓN Y RETROSPECTIVA</w:t>
            </w:r>
          </w:p>
        </w:tc>
      </w:tr>
    </w:tbl>
    <w:p w14:paraId="1537A71A" w14:textId="77777777" w:rsidR="00F92C42" w:rsidRDefault="00F92C42" w:rsidP="00387D83"/>
    <w:p w14:paraId="1312419A" w14:textId="77777777" w:rsidR="00F92C42" w:rsidRDefault="00F92C42" w:rsidP="00387D83">
      <w:pPr>
        <w:pStyle w:val="Ttulo3"/>
      </w:pPr>
      <w:r>
        <w:t>Qué se ha conseguido</w:t>
      </w:r>
    </w:p>
    <w:p w14:paraId="3E6B6A6A" w14:textId="77777777" w:rsidR="00F92C42" w:rsidRDefault="00F92C42" w:rsidP="00387D83">
      <w:pPr>
        <w:pStyle w:val="Prrafodelista"/>
        <w:numPr>
          <w:ilvl w:val="0"/>
          <w:numId w:val="47"/>
        </w:numPr>
      </w:pPr>
      <w:r>
        <w:t xml:space="preserve">El servicio principal del proyecto, </w:t>
      </w:r>
      <w:proofErr w:type="spellStart"/>
      <w:r>
        <w:t>Nextcloud</w:t>
      </w:r>
      <w:proofErr w:type="spellEnd"/>
      <w:r>
        <w:t>, está desplegado y accesible por primera vez.</w:t>
      </w:r>
    </w:p>
    <w:p w14:paraId="39DE4A90" w14:textId="77777777" w:rsidR="00F92C42" w:rsidRDefault="00F92C42" w:rsidP="00387D83">
      <w:pPr>
        <w:pStyle w:val="Prrafodelista"/>
        <w:numPr>
          <w:ilvl w:val="0"/>
          <w:numId w:val="47"/>
        </w:numPr>
      </w:pPr>
      <w:r>
        <w:t>La arquitectura de contenedores (</w:t>
      </w:r>
      <w:proofErr w:type="spellStart"/>
      <w:r>
        <w:t>Nextcloud</w:t>
      </w:r>
      <w:proofErr w:type="spellEnd"/>
      <w:r>
        <w:t xml:space="preserve"> + </w:t>
      </w:r>
      <w:proofErr w:type="spellStart"/>
      <w:r>
        <w:t>MariaDB</w:t>
      </w:r>
      <w:proofErr w:type="spellEnd"/>
      <w:r>
        <w:t xml:space="preserve"> + </w:t>
      </w:r>
      <w:proofErr w:type="spellStart"/>
      <w:r>
        <w:t>Nginx</w:t>
      </w:r>
      <w:proofErr w:type="spellEnd"/>
      <w:r>
        <w:t>) funciona correctamente como sistema integrado.</w:t>
      </w:r>
    </w:p>
    <w:p w14:paraId="1FDF38ED" w14:textId="77777777" w:rsidR="00F92C42" w:rsidRDefault="00F92C42" w:rsidP="00387D83">
      <w:pPr>
        <w:pStyle w:val="Prrafodelista"/>
        <w:numPr>
          <w:ilvl w:val="0"/>
          <w:numId w:val="47"/>
        </w:numPr>
      </w:pPr>
      <w:r>
        <w:t xml:space="preserve">La implementación de </w:t>
      </w:r>
      <w:proofErr w:type="spellStart"/>
      <w:r>
        <w:t>ZeroTier</w:t>
      </w:r>
      <w:proofErr w:type="spellEnd"/>
      <w:r>
        <w:t xml:space="preserve"> resuelve el problema de acceso remoto de forma permanente y sin dependencias de configuración de red externa.</w:t>
      </w:r>
    </w:p>
    <w:p w14:paraId="5197A1EE" w14:textId="77777777" w:rsidR="00F92C42" w:rsidRDefault="00F92C42" w:rsidP="00387D83">
      <w:pPr>
        <w:pStyle w:val="Prrafodelista"/>
        <w:numPr>
          <w:ilvl w:val="0"/>
          <w:numId w:val="47"/>
        </w:numPr>
      </w:pPr>
      <w:r>
        <w:t>Los volúmenes persistentes garantizan la integridad de los datos ante cualquier reinicio.</w:t>
      </w:r>
    </w:p>
    <w:p w14:paraId="412C0C64" w14:textId="77777777" w:rsidR="00F92C42" w:rsidRDefault="00F92C42" w:rsidP="00387D83"/>
    <w:p w14:paraId="51E42581" w14:textId="77777777" w:rsidR="00F92C42" w:rsidRDefault="00F92C42" w:rsidP="00387D83">
      <w:pPr>
        <w:pStyle w:val="Ttulo3"/>
      </w:pPr>
      <w:r>
        <w:t>Qué no se ha podido hacer y por qué</w:t>
      </w:r>
    </w:p>
    <w:p w14:paraId="387FA326" w14:textId="77777777" w:rsidR="00F92C42" w:rsidRDefault="00F92C42" w:rsidP="00387D83">
      <w:r>
        <w:t xml:space="preserve">No se realizó la configuración de usuarios y grupos de </w:t>
      </w:r>
      <w:proofErr w:type="spellStart"/>
      <w:r>
        <w:t>Nextcloud</w:t>
      </w:r>
      <w:proofErr w:type="spellEnd"/>
      <w:r>
        <w:t>, ya que el tiempo disponible se dedicó a estabilizar el despliegue y resolver los problemas de red. Esta tarea se traslada al Sprint 4 como primera prioridad.</w:t>
      </w:r>
    </w:p>
    <w:p w14:paraId="13A2C81E" w14:textId="77777777" w:rsidR="00F92C42" w:rsidRDefault="00F92C42" w:rsidP="00387D83"/>
    <w:p w14:paraId="66E3DC2C" w14:textId="77777777" w:rsidR="00F92C42" w:rsidRDefault="00F92C42" w:rsidP="00387D83">
      <w:pPr>
        <w:pStyle w:val="Ttulo3"/>
      </w:pPr>
      <w:r>
        <w:lastRenderedPageBreak/>
        <w:t>Mejoras para el siguiente sprint</w:t>
      </w:r>
    </w:p>
    <w:p w14:paraId="4E826371" w14:textId="77777777" w:rsidR="00F92C42" w:rsidRDefault="00F92C42" w:rsidP="00387D83">
      <w:pPr>
        <w:pStyle w:val="Prrafodelista"/>
        <w:numPr>
          <w:ilvl w:val="0"/>
          <w:numId w:val="47"/>
        </w:numPr>
      </w:pPr>
      <w:r>
        <w:t>Verificar la conectividad de red al inicio de cada sesión de trabajo antes de comenzar con tareas de despliegue.</w:t>
      </w:r>
    </w:p>
    <w:p w14:paraId="7B2DCF9F" w14:textId="77777777" w:rsidR="00F92C42" w:rsidRDefault="00F92C42" w:rsidP="00387D83">
      <w:pPr>
        <w:pStyle w:val="Prrafodelista"/>
        <w:numPr>
          <w:ilvl w:val="0"/>
          <w:numId w:val="47"/>
        </w:numPr>
      </w:pPr>
      <w:r>
        <w:t>Documentar la configuración exacta de cada contenedor (variables de entorno, puertos, volúmenes) inmediatamente después de su despliegue exitoso.</w:t>
      </w:r>
    </w:p>
    <w:p w14:paraId="27830458" w14:textId="77777777" w:rsidR="00F92C42" w:rsidRDefault="00F92C42" w:rsidP="00387D83">
      <w:pPr>
        <w:pStyle w:val="Prrafodelista"/>
        <w:numPr>
          <w:ilvl w:val="0"/>
          <w:numId w:val="47"/>
        </w:numPr>
      </w:pPr>
      <w:r>
        <w:t>Planificar un tiempo de pruebas funcionales al final del sprint antes de darlo por cerrado.</w:t>
      </w:r>
    </w:p>
    <w:p w14:paraId="684A67ED"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7ADA5F3" w14:textId="77777777" w:rsidTr="00BB6D47">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0981E5A3" w14:textId="77777777" w:rsidR="00F92C42" w:rsidRPr="00BB6D47" w:rsidRDefault="00F92C42" w:rsidP="00387D83">
            <w:pPr>
              <w:rPr>
                <w:b/>
                <w:bCs/>
                <w:color w:val="FFFFFF" w:themeColor="background1"/>
              </w:rPr>
            </w:pPr>
            <w:r w:rsidRPr="00BB6D47">
              <w:rPr>
                <w:b/>
                <w:bCs/>
                <w:color w:val="FFFFFF" w:themeColor="background1"/>
              </w:rPr>
              <w:lastRenderedPageBreak/>
              <w:t>SPRINT 4</w:t>
            </w:r>
          </w:p>
          <w:p w14:paraId="57535F54" w14:textId="77777777" w:rsidR="00F92C42" w:rsidRPr="00BB6D47" w:rsidRDefault="00F92C42" w:rsidP="00387D83">
            <w:pPr>
              <w:rPr>
                <w:b/>
                <w:bCs/>
                <w:color w:val="FFFFFF" w:themeColor="background1"/>
              </w:rPr>
            </w:pPr>
            <w:r w:rsidRPr="00BB6D47">
              <w:rPr>
                <w:b/>
                <w:bCs/>
                <w:color w:val="FFFFFF" w:themeColor="background1"/>
              </w:rPr>
              <w:t>CONFIGURACIÓN Y VALIDACIÓN</w:t>
            </w:r>
          </w:p>
          <w:p w14:paraId="347CED70" w14:textId="77777777" w:rsidR="00F92C42" w:rsidRDefault="00F92C42" w:rsidP="00387D83">
            <w:r w:rsidRPr="00BB6D47">
              <w:rPr>
                <w:b/>
                <w:bCs/>
                <w:color w:val="FFFFFF" w:themeColor="background1"/>
              </w:rPr>
              <w:t>19 de febrero de 2026 – 12 de marzo de 2026</w:t>
            </w:r>
          </w:p>
        </w:tc>
      </w:tr>
    </w:tbl>
    <w:p w14:paraId="1BC420F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57E22D7"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E31545C" w14:textId="77777777" w:rsidR="00F92C42" w:rsidRDefault="00F92C42" w:rsidP="00387D83">
            <w:r>
              <w:t>1. IDENTIFICACIÓN DEL SPRINT</w:t>
            </w:r>
          </w:p>
        </w:tc>
      </w:tr>
    </w:tbl>
    <w:p w14:paraId="630B6EA4"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78ECAEA0" w14:textId="77777777" w:rsidTr="00BB6D4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8A06FEE" w14:textId="77777777" w:rsidR="00F92C42" w:rsidRPr="00BB6D47" w:rsidRDefault="00F92C42" w:rsidP="00387D83">
            <w:pPr>
              <w:rPr>
                <w:b/>
                <w:bCs/>
                <w:color w:val="FFFFFF" w:themeColor="background1"/>
              </w:rPr>
            </w:pPr>
            <w:r w:rsidRPr="00BB6D47">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DF2DBF2" w14:textId="77777777" w:rsidR="00F92C42" w:rsidRPr="00BB6D47" w:rsidRDefault="00F92C42" w:rsidP="00387D83">
            <w:pPr>
              <w:rPr>
                <w:b/>
                <w:bCs/>
                <w:color w:val="FFFFFF" w:themeColor="background1"/>
              </w:rPr>
            </w:pPr>
            <w:r w:rsidRPr="00BB6D47">
              <w:rPr>
                <w:b/>
                <w:bCs/>
                <w:color w:val="FFFFFF" w:themeColor="background1"/>
              </w:rPr>
              <w:t>Detalle</w:t>
            </w:r>
          </w:p>
        </w:tc>
      </w:tr>
      <w:tr w:rsidR="00F92C42" w14:paraId="5B4D184F"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F4168E"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1204BF" w14:textId="77777777" w:rsidR="00F92C42" w:rsidRDefault="00F92C42" w:rsidP="00387D83">
            <w:r>
              <w:t>Sprint 4</w:t>
            </w:r>
          </w:p>
        </w:tc>
      </w:tr>
      <w:tr w:rsidR="00F92C42" w14:paraId="3BC6261B"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AA7188"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D2384A" w14:textId="77777777" w:rsidR="00F92C42" w:rsidRDefault="00F92C42" w:rsidP="00387D83">
            <w:r>
              <w:t>Configuración y validación</w:t>
            </w:r>
          </w:p>
        </w:tc>
      </w:tr>
      <w:tr w:rsidR="00F92C42" w14:paraId="129F718A"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B0AEA1"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2821A5" w14:textId="77777777" w:rsidR="00F92C42" w:rsidRDefault="00F92C42" w:rsidP="00387D83">
            <w:r>
              <w:t>19 de febrero de 2026</w:t>
            </w:r>
          </w:p>
        </w:tc>
      </w:tr>
      <w:tr w:rsidR="00F92C42" w14:paraId="31F0AAF4"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D37043"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866580" w14:textId="77777777" w:rsidR="00F92C42" w:rsidRDefault="00F92C42" w:rsidP="00387D83">
            <w:r>
              <w:t>12 de marzo de 2026</w:t>
            </w:r>
          </w:p>
        </w:tc>
      </w:tr>
      <w:tr w:rsidR="00F92C42" w14:paraId="3E25AB72"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B291B"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C4E22E" w14:textId="77777777" w:rsidR="00F92C42" w:rsidRDefault="00F92C42" w:rsidP="00387D83">
            <w:r>
              <w:t>3,5 semanas</w:t>
            </w:r>
          </w:p>
        </w:tc>
      </w:tr>
      <w:tr w:rsidR="00F92C42" w14:paraId="74DB0449"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2EF8C0"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09AA68"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6BEFC0E6"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4060AE"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C9A5EF" w14:textId="77777777" w:rsidR="00F92C42" w:rsidRDefault="00F92C42" w:rsidP="00387D83">
            <w:r>
              <w:t>Sprint 3 — Despliegue de servicios (completado)</w:t>
            </w:r>
          </w:p>
        </w:tc>
      </w:tr>
    </w:tbl>
    <w:p w14:paraId="67C83A2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FC0AA9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76BDB17" w14:textId="77777777" w:rsidR="00F92C42" w:rsidRDefault="00F92C42" w:rsidP="00387D83">
            <w:r>
              <w:t>2. OBJETIVOS DEL SPRINT</w:t>
            </w:r>
          </w:p>
        </w:tc>
      </w:tr>
    </w:tbl>
    <w:p w14:paraId="2D5C52C5" w14:textId="77777777" w:rsidR="00F92C42" w:rsidRDefault="00F92C42" w:rsidP="00387D83"/>
    <w:p w14:paraId="49E01E17" w14:textId="77777777" w:rsidR="00F92C42" w:rsidRDefault="00F92C42" w:rsidP="00387D83">
      <w:r>
        <w:t xml:space="preserve">Con </w:t>
      </w:r>
      <w:proofErr w:type="spellStart"/>
      <w:r>
        <w:t>Nextcloud</w:t>
      </w:r>
      <w:proofErr w:type="spellEnd"/>
      <w:r>
        <w:t xml:space="preserve"> desplegado y accesible, este sprint se centra en la configuración funcional del servicio: gestión de usuarios y grupos, configuración de permisos, pruebas de las funcionalidades principales y validación completa del sistema desde el punto de vista del usuario final.</w:t>
      </w:r>
    </w:p>
    <w:p w14:paraId="35EF3FFB" w14:textId="77777777" w:rsidR="00F92C42" w:rsidRDefault="00F92C42" w:rsidP="00387D83"/>
    <w:p w14:paraId="3676620A" w14:textId="77777777" w:rsidR="00F92C42" w:rsidRDefault="00F92C42" w:rsidP="00387D83">
      <w:pPr>
        <w:pStyle w:val="Prrafodelista"/>
        <w:numPr>
          <w:ilvl w:val="0"/>
          <w:numId w:val="47"/>
        </w:numPr>
      </w:pPr>
      <w:r>
        <w:t>Crear y configurar los usuarios y grupos del sistema de forma que simulen una estructura empresarial real.</w:t>
      </w:r>
    </w:p>
    <w:p w14:paraId="769BFC03" w14:textId="77777777" w:rsidR="00F92C42" w:rsidRDefault="00F92C42" w:rsidP="00387D83">
      <w:pPr>
        <w:pStyle w:val="Prrafodelista"/>
        <w:numPr>
          <w:ilvl w:val="0"/>
          <w:numId w:val="47"/>
        </w:numPr>
      </w:pPr>
      <w:r>
        <w:t>Configurar carpetas personales por usuario y carpetas compartidas por grupo.</w:t>
      </w:r>
    </w:p>
    <w:p w14:paraId="591FEBE2" w14:textId="77777777" w:rsidR="00F92C42" w:rsidRDefault="00F92C42" w:rsidP="00387D83">
      <w:pPr>
        <w:pStyle w:val="Prrafodelista"/>
        <w:numPr>
          <w:ilvl w:val="0"/>
          <w:numId w:val="47"/>
        </w:numPr>
      </w:pPr>
      <w:r>
        <w:t>Verificar que los permisos funcionan correctamente: ningún usuario accede a recursos no autorizados.</w:t>
      </w:r>
    </w:p>
    <w:p w14:paraId="38A9336A" w14:textId="77777777" w:rsidR="00F92C42" w:rsidRDefault="00F92C42" w:rsidP="00387D83">
      <w:pPr>
        <w:pStyle w:val="Prrafodelista"/>
        <w:numPr>
          <w:ilvl w:val="0"/>
          <w:numId w:val="47"/>
        </w:numPr>
      </w:pPr>
      <w:r>
        <w:t>Realizar pruebas funcionales completas: subida, descarga, compartición y sincronización de archivos.</w:t>
      </w:r>
    </w:p>
    <w:p w14:paraId="4E263C14" w14:textId="77777777" w:rsidR="00F92C42" w:rsidRDefault="00F92C42" w:rsidP="00387D83">
      <w:pPr>
        <w:pStyle w:val="Prrafodelista"/>
        <w:numPr>
          <w:ilvl w:val="0"/>
          <w:numId w:val="47"/>
        </w:numPr>
      </w:pPr>
      <w:r>
        <w:t>Probar la persistencia de datos tras reinicios del servidor y los contenedores.</w:t>
      </w:r>
    </w:p>
    <w:p w14:paraId="2BDBAB8D" w14:textId="77777777" w:rsidR="00F92C42" w:rsidRDefault="00F92C42" w:rsidP="00387D83">
      <w:pPr>
        <w:pStyle w:val="Prrafodelista"/>
        <w:numPr>
          <w:ilvl w:val="0"/>
          <w:numId w:val="47"/>
        </w:numPr>
      </w:pPr>
      <w:r>
        <w:t xml:space="preserve">Verificar el acceso remoto a través de </w:t>
      </w:r>
      <w:proofErr w:type="spellStart"/>
      <w:r>
        <w:t>ZeroTier</w:t>
      </w:r>
      <w:proofErr w:type="spellEnd"/>
      <w:r>
        <w:t xml:space="preserve"> desde diferentes dispositivos y redes.</w:t>
      </w:r>
    </w:p>
    <w:p w14:paraId="2551035C" w14:textId="7FE6B520" w:rsidR="00026006" w:rsidRDefault="00026006">
      <w:pPr>
        <w:spacing w:before="0" w:after="160"/>
        <w:jc w:val="left"/>
      </w:pPr>
      <w:r>
        <w:br w:type="page"/>
      </w:r>
    </w:p>
    <w:p w14:paraId="50BF9A3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F587E9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FFAB0AC" w14:textId="77777777" w:rsidR="00F92C42" w:rsidRDefault="00F92C42" w:rsidP="00387D83">
            <w:r>
              <w:t>3. TAREAS PLANIFICADAS</w:t>
            </w:r>
          </w:p>
        </w:tc>
      </w:tr>
    </w:tbl>
    <w:p w14:paraId="40FC507A"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31149505"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AA81CF5" w14:textId="77777777" w:rsidR="00F92C42" w:rsidRPr="00BB6D47" w:rsidRDefault="00F92C42" w:rsidP="00387D83">
            <w:pPr>
              <w:rPr>
                <w:b/>
                <w:bCs/>
                <w:color w:val="FFFFFF" w:themeColor="background1"/>
              </w:rPr>
            </w:pPr>
            <w:r w:rsidRPr="00BB6D47">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E6BA52B" w14:textId="77777777" w:rsidR="00F92C42" w:rsidRPr="00BB6D47" w:rsidRDefault="00F92C42" w:rsidP="00387D83">
            <w:pPr>
              <w:rPr>
                <w:b/>
                <w:bCs/>
                <w:color w:val="FFFFFF" w:themeColor="background1"/>
              </w:rPr>
            </w:pPr>
            <w:r w:rsidRPr="00BB6D47">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2AC2502"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6C65A866"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A5ABBE" w14:textId="77777777" w:rsidR="00F92C42" w:rsidRDefault="00F92C42" w:rsidP="00387D83">
            <w:r>
              <w:t xml:space="preserve">Acceso al asistente de configuración inicial de </w:t>
            </w:r>
            <w:proofErr w:type="spellStart"/>
            <w:r>
              <w:t>Nextcloud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BA8A70"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A5DD29D" w14:textId="77777777" w:rsidR="00F92C42" w:rsidRDefault="00F92C42" w:rsidP="00387D83">
            <w:r>
              <w:t>Completada</w:t>
            </w:r>
          </w:p>
        </w:tc>
      </w:tr>
      <w:tr w:rsidR="00F92C42" w14:paraId="669F9649"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FA4951" w14:textId="77777777" w:rsidR="00F92C42" w:rsidRDefault="00F92C42" w:rsidP="00387D83">
            <w:r>
              <w:t>Creación del usuario administrador del sistema</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DB706F"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B751B27" w14:textId="77777777" w:rsidR="00F92C42" w:rsidRDefault="00F92C42" w:rsidP="00387D83">
            <w:r>
              <w:t>Completada</w:t>
            </w:r>
          </w:p>
        </w:tc>
      </w:tr>
      <w:tr w:rsidR="00F92C42" w14:paraId="41235C2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5556AC" w14:textId="77777777" w:rsidR="00F92C42" w:rsidRDefault="00F92C42" w:rsidP="00387D83">
            <w:r>
              <w:t xml:space="preserve">Configuración de parámetros básicos de </w:t>
            </w:r>
            <w:proofErr w:type="spellStart"/>
            <w:r>
              <w:t>Nextcloud</w:t>
            </w:r>
            <w:proofErr w:type="spellEnd"/>
            <w:r>
              <w:t xml:space="preserve"> (límites de subida, zona horaria)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EACA64"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9634A3B" w14:textId="77777777" w:rsidR="00F92C42" w:rsidRDefault="00F92C42" w:rsidP="00387D83">
            <w:r>
              <w:t>Completada</w:t>
            </w:r>
          </w:p>
        </w:tc>
      </w:tr>
      <w:tr w:rsidR="00F92C42" w14:paraId="2BF58544"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92154A" w14:textId="77777777" w:rsidR="00F92C42" w:rsidRDefault="00F92C42" w:rsidP="00387D83">
            <w:r>
              <w:t>Creación de usuarios de prueba (Daniel, Arnau y usuario adicional)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3476D4E"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63936BC" w14:textId="77777777" w:rsidR="00F92C42" w:rsidRDefault="00F92C42" w:rsidP="00387D83">
            <w:r>
              <w:t>Completada</w:t>
            </w:r>
          </w:p>
        </w:tc>
      </w:tr>
      <w:tr w:rsidR="00F92C42" w14:paraId="0BEEC84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0659AC" w14:textId="77777777" w:rsidR="00F92C42" w:rsidRDefault="00F92C42" w:rsidP="00387D83">
            <w:r>
              <w:t>Configuración de carpetas personales por usuario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AD866"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83CB4BF" w14:textId="77777777" w:rsidR="00F92C42" w:rsidRDefault="00F92C42" w:rsidP="00387D83">
            <w:r>
              <w:t>Completada</w:t>
            </w:r>
          </w:p>
        </w:tc>
      </w:tr>
      <w:tr w:rsidR="00F92C42" w14:paraId="6DADB1B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84EFF4" w14:textId="77777777" w:rsidR="00F92C42" w:rsidRDefault="00F92C42" w:rsidP="00387D83">
            <w:r>
              <w:t>Configuración de carpetas compartidas entre usuarios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F64008"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20324F6" w14:textId="77777777" w:rsidR="00F92C42" w:rsidRDefault="00F92C42" w:rsidP="00387D83">
            <w:r>
              <w:t>Completada</w:t>
            </w:r>
          </w:p>
        </w:tc>
      </w:tr>
      <w:tr w:rsidR="00F92C42" w14:paraId="2008527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882DE6" w14:textId="77777777" w:rsidR="00F92C42" w:rsidRDefault="00F92C42" w:rsidP="00387D83">
            <w:r>
              <w:t>Verificación de permisos: acceso denegado a recursos de otros usuarios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5597CF"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8ADD66F" w14:textId="77777777" w:rsidR="00F92C42" w:rsidRDefault="00F92C42" w:rsidP="00387D83">
            <w:r>
              <w:t>Completada</w:t>
            </w:r>
          </w:p>
        </w:tc>
      </w:tr>
      <w:tr w:rsidR="00F92C42" w14:paraId="4446246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4F8506" w14:textId="77777777" w:rsidR="00F92C42" w:rsidRDefault="00F92C42" w:rsidP="00387D83">
            <w:r>
              <w:t>Pruebas de subida y descarga de archivos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F3E6D"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8FAB030" w14:textId="77777777" w:rsidR="00F92C42" w:rsidRDefault="00F92C42" w:rsidP="00387D83">
            <w:r>
              <w:t>Completada</w:t>
            </w:r>
          </w:p>
        </w:tc>
      </w:tr>
      <w:tr w:rsidR="00F92C42" w14:paraId="70DDE25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EFBD77" w14:textId="77777777" w:rsidR="00F92C42" w:rsidRDefault="00F92C42" w:rsidP="00387D83">
            <w:r>
              <w:t>Pruebas de compartición de archivos entre usuarios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445897"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A079B4E" w14:textId="77777777" w:rsidR="00F92C42" w:rsidRDefault="00F92C42" w:rsidP="00387D83">
            <w:r>
              <w:t>Completada</w:t>
            </w:r>
          </w:p>
        </w:tc>
      </w:tr>
      <w:tr w:rsidR="00F92C42" w14:paraId="249A5A75"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40153F" w14:textId="77777777" w:rsidR="00F92C42" w:rsidRDefault="00F92C42" w:rsidP="00387D83">
            <w:r>
              <w:t>Prueba de reinicio del servidor con verificación de persistencia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7BC0DE"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AA2DA38" w14:textId="77777777" w:rsidR="00F92C42" w:rsidRDefault="00F92C42" w:rsidP="00387D83">
            <w:r>
              <w:t>Completada</w:t>
            </w:r>
          </w:p>
        </w:tc>
      </w:tr>
      <w:tr w:rsidR="00F92C42" w14:paraId="28B8D510"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8CF240" w14:textId="77777777" w:rsidR="00F92C42" w:rsidRDefault="00F92C42" w:rsidP="00387D83">
            <w:r>
              <w:t xml:space="preserve">Prueba de acceso remoto mediante </w:t>
            </w:r>
            <w:proofErr w:type="spellStart"/>
            <w:r>
              <w:t>ZeroTier</w:t>
            </w:r>
            <w:proofErr w:type="spellEnd"/>
            <w:r>
              <w:t xml:space="preserve"> desde red exterior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36607C"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32049B8" w14:textId="77777777" w:rsidR="00F92C42" w:rsidRDefault="00F92C42" w:rsidP="00387D83">
            <w:r>
              <w:t>Completada</w:t>
            </w:r>
          </w:p>
        </w:tc>
      </w:tr>
      <w:tr w:rsidR="00F92C42" w14:paraId="59EDA89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D289A6" w14:textId="77777777" w:rsidR="00F92C42" w:rsidRDefault="00F92C42" w:rsidP="00387D83">
            <w:r>
              <w:t>Actualización de documentación en GitHub</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F7800C"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9F7FE90" w14:textId="77777777" w:rsidR="00F92C42" w:rsidRDefault="00F92C42" w:rsidP="00387D83">
            <w:r>
              <w:t>Completada</w:t>
            </w:r>
          </w:p>
        </w:tc>
      </w:tr>
    </w:tbl>
    <w:p w14:paraId="0D6A61C2"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0CCF923"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5351755" w14:textId="77777777" w:rsidR="00F92C42" w:rsidRDefault="00F92C42" w:rsidP="00387D83">
            <w:r>
              <w:t>4. DESARROLLO TÉCNICO DEL SPRINT</w:t>
            </w:r>
          </w:p>
        </w:tc>
      </w:tr>
    </w:tbl>
    <w:p w14:paraId="727E84B6" w14:textId="77777777" w:rsidR="00F92C42" w:rsidRDefault="00F92C42" w:rsidP="00387D83"/>
    <w:p w14:paraId="7AB62184" w14:textId="77777777" w:rsidR="00F92C42" w:rsidRDefault="00F92C42" w:rsidP="00387D83">
      <w:pPr>
        <w:pStyle w:val="Ttulo3"/>
      </w:pPr>
      <w:r>
        <w:t xml:space="preserve">4.1 Configuración inicial de </w:t>
      </w:r>
      <w:proofErr w:type="spellStart"/>
      <w:r>
        <w:t>Nextcloud</w:t>
      </w:r>
      <w:proofErr w:type="spellEnd"/>
    </w:p>
    <w:p w14:paraId="3830B845" w14:textId="77777777" w:rsidR="00F92C42" w:rsidRDefault="00F92C42" w:rsidP="00387D83">
      <w:r>
        <w:t xml:space="preserve">Se accedió a la interfaz web de </w:t>
      </w:r>
      <w:proofErr w:type="spellStart"/>
      <w:r>
        <w:t>Nextcloud</w:t>
      </w:r>
      <w:proofErr w:type="spellEnd"/>
      <w:r>
        <w:t xml:space="preserve"> por primera vez y se completó el asistente de configuración inicial. Se introdujeron las credenciales del usuario administrador, se confirmó la conexión con la base de datos </w:t>
      </w:r>
      <w:proofErr w:type="spellStart"/>
      <w:r>
        <w:t>MariaDB</w:t>
      </w:r>
      <w:proofErr w:type="spellEnd"/>
      <w:r>
        <w:t xml:space="preserve"> (nombre de host: </w:t>
      </w:r>
      <w:proofErr w:type="spellStart"/>
      <w:r>
        <w:t>nextcloud_db</w:t>
      </w:r>
      <w:proofErr w:type="spellEnd"/>
      <w:r>
        <w:t xml:space="preserve">, base </w:t>
      </w:r>
      <w:r>
        <w:lastRenderedPageBreak/>
        <w:t xml:space="preserve">de datos: </w:t>
      </w:r>
      <w:proofErr w:type="spellStart"/>
      <w:r>
        <w:t>nextcloud</w:t>
      </w:r>
      <w:proofErr w:type="spellEnd"/>
      <w:r>
        <w:t>) y se validó que el directorio de datos estaba correctamente vinculado al volumen persistente del servidor. Tras completar el asistente, se realizaron los ajustes básicos del sistema: límite de tamaño máximo de archivo para subida, configuración de la zona horaria y configuración del cliente de caché de memoria.</w:t>
      </w:r>
    </w:p>
    <w:p w14:paraId="4019F786" w14:textId="77777777" w:rsidR="00F92C42" w:rsidRDefault="00F92C42" w:rsidP="00387D83"/>
    <w:p w14:paraId="3F399BF5" w14:textId="77777777" w:rsidR="00F92C42" w:rsidRDefault="00F92C42" w:rsidP="00387D83">
      <w:pPr>
        <w:pStyle w:val="Ttulo3"/>
      </w:pPr>
      <w:r>
        <w:t>4.2 Gestión de usuarios y grupos</w:t>
      </w:r>
    </w:p>
    <w:p w14:paraId="2020DC66" w14:textId="77777777" w:rsidR="00F92C42" w:rsidRDefault="00F92C42" w:rsidP="00387D83">
      <w:r>
        <w:t xml:space="preserve">Se crearon los usuarios del sistema siguiendo una estructura que simula la organización de una empresa. Se configuraron los usuarios Daniel Ortiz y Arnau </w:t>
      </w:r>
      <w:proofErr w:type="spellStart"/>
      <w:r>
        <w:t>Sanchez</w:t>
      </w:r>
      <w:proofErr w:type="spellEnd"/>
      <w:r>
        <w:t xml:space="preserve"> como administradores del sistema, y se creó un tercer usuario estándar para pruebas de acceso sin privilegios de administración. Para la presentación del proyecto se tiene previsto crear usuarios adicionales que simulen diferentes perfiles de empleados.</w:t>
      </w:r>
    </w:p>
    <w:p w14:paraId="27B3F917" w14:textId="77777777" w:rsidR="00F92C42" w:rsidRDefault="00F92C42" w:rsidP="00387D83"/>
    <w:p w14:paraId="3E67BE7F" w14:textId="77777777" w:rsidR="00F92C42" w:rsidRDefault="00F92C42" w:rsidP="00387D83">
      <w:r>
        <w:t>Se verificó que el sistema de permisos funciona correctamente: los usuarios estándar solo pueden ver y modificar sus propios archivos y los recursos que otros usuarios han compartido explícitamente con ellos. El usuario administrador puede gestionar todos los aspectos del sistema desde el panel de administración.</w:t>
      </w:r>
    </w:p>
    <w:p w14:paraId="2D03F17E" w14:textId="77777777" w:rsidR="00F92C42" w:rsidRDefault="00F92C42" w:rsidP="00387D83"/>
    <w:p w14:paraId="0B544312" w14:textId="77777777" w:rsidR="00F92C42" w:rsidRDefault="00F92C42" w:rsidP="00387D83">
      <w:pPr>
        <w:pStyle w:val="Ttulo3"/>
      </w:pPr>
      <w:r>
        <w:t>4.3 Configuración del sistema de compartición</w:t>
      </w:r>
    </w:p>
    <w:p w14:paraId="3A9DCA47" w14:textId="77777777" w:rsidR="00F92C42" w:rsidRDefault="00F92C42" w:rsidP="00387D83">
      <w:r>
        <w:t xml:space="preserve">Se configuró el sistema de carpetas compartidas de </w:t>
      </w:r>
      <w:proofErr w:type="spellStart"/>
      <w:r>
        <w:t>Nextcloud</w:t>
      </w:r>
      <w:proofErr w:type="spellEnd"/>
      <w:r>
        <w:t xml:space="preserve"> para simular un entorno de trabajo colaborativo. Se crearon carpetas de grupo donde varios usuarios pueden subir, modificar y compartir archivos de forma sincronizada. Las pruebas confirmaron que los archivos subidos por un usuario son visibles inmediatamente por los demás usuarios con acceso a la carpeta compartida, sin necesidad de ninguna acción adicional.</w:t>
      </w:r>
    </w:p>
    <w:p w14:paraId="5265DD3C" w14:textId="77777777" w:rsidR="00F92C42" w:rsidRDefault="00F92C42" w:rsidP="00387D83"/>
    <w:p w14:paraId="28E51FAA" w14:textId="77777777" w:rsidR="00F92C42" w:rsidRDefault="00F92C42" w:rsidP="00387D83">
      <w:pPr>
        <w:pStyle w:val="Ttulo3"/>
      </w:pPr>
      <w:r>
        <w:t>4.4 Pruebas funcionales y de resistencia</w:t>
      </w:r>
    </w:p>
    <w:p w14:paraId="78FC8091" w14:textId="77777777" w:rsidR="00F92C42" w:rsidRDefault="00F92C42" w:rsidP="00387D83">
      <w:r>
        <w:t>Se realizaron las siguientes pruebas de validación del sistema:</w:t>
      </w:r>
    </w:p>
    <w:p w14:paraId="09DD2348" w14:textId="77777777" w:rsidR="00F92C42" w:rsidRDefault="00F92C42" w:rsidP="00387D83">
      <w:pPr>
        <w:pStyle w:val="Prrafodelista"/>
        <w:numPr>
          <w:ilvl w:val="0"/>
          <w:numId w:val="47"/>
        </w:numPr>
      </w:pPr>
      <w:r>
        <w:t>Subida de archivos de diferentes tipos y tamaños (documentos, imágenes, archivos comprimidos) desde el navegador web.</w:t>
      </w:r>
    </w:p>
    <w:p w14:paraId="039F2427" w14:textId="77777777" w:rsidR="00F92C42" w:rsidRDefault="00F92C42" w:rsidP="00387D83">
      <w:pPr>
        <w:pStyle w:val="Prrafodelista"/>
        <w:numPr>
          <w:ilvl w:val="0"/>
          <w:numId w:val="47"/>
        </w:numPr>
      </w:pPr>
      <w:r>
        <w:t>Descarga de archivos subidos por otros usuarios desde cuentas diferentes.</w:t>
      </w:r>
    </w:p>
    <w:p w14:paraId="0B3A98FB" w14:textId="77777777" w:rsidR="00F92C42" w:rsidRDefault="00F92C42" w:rsidP="00387D83">
      <w:pPr>
        <w:pStyle w:val="Prrafodelista"/>
        <w:numPr>
          <w:ilvl w:val="0"/>
          <w:numId w:val="47"/>
        </w:numPr>
      </w:pPr>
      <w:r>
        <w:t>Compartición de archivos individuales mediante enlace externo.</w:t>
      </w:r>
    </w:p>
    <w:p w14:paraId="620B7A1F" w14:textId="77777777" w:rsidR="00F92C42" w:rsidRDefault="00F92C42" w:rsidP="00387D83">
      <w:pPr>
        <w:pStyle w:val="Prrafodelista"/>
        <w:numPr>
          <w:ilvl w:val="0"/>
          <w:numId w:val="47"/>
        </w:numPr>
      </w:pPr>
      <w:r>
        <w:t>Reinicio completo del servidor y verificación de que todos los datos persisten correctamente.</w:t>
      </w:r>
    </w:p>
    <w:p w14:paraId="6D58E627" w14:textId="77777777" w:rsidR="00F92C42" w:rsidRDefault="00F92C42" w:rsidP="00387D83">
      <w:pPr>
        <w:pStyle w:val="Prrafodelista"/>
        <w:numPr>
          <w:ilvl w:val="0"/>
          <w:numId w:val="47"/>
        </w:numPr>
      </w:pPr>
      <w:r>
        <w:t xml:space="preserve">Reinicio de los contenedores Docker desde </w:t>
      </w:r>
      <w:proofErr w:type="spellStart"/>
      <w:r>
        <w:t>Portainer</w:t>
      </w:r>
      <w:proofErr w:type="spellEnd"/>
      <w:r>
        <w:t xml:space="preserve"> y verificación del arranque automático.</w:t>
      </w:r>
    </w:p>
    <w:p w14:paraId="06825FC8" w14:textId="77777777" w:rsidR="00F92C42" w:rsidRDefault="00F92C42" w:rsidP="00387D83">
      <w:pPr>
        <w:pStyle w:val="Prrafodelista"/>
        <w:numPr>
          <w:ilvl w:val="0"/>
          <w:numId w:val="47"/>
        </w:numPr>
      </w:pPr>
      <w:r>
        <w:t xml:space="preserve">Acceso a </w:t>
      </w:r>
      <w:proofErr w:type="spellStart"/>
      <w:r>
        <w:t>Nextcloud</w:t>
      </w:r>
      <w:proofErr w:type="spellEnd"/>
      <w:r>
        <w:t xml:space="preserve"> desde un dispositivo externo a través de la VPN </w:t>
      </w:r>
      <w:proofErr w:type="spellStart"/>
      <w:r>
        <w:t>ZeroTier</w:t>
      </w:r>
      <w:proofErr w:type="spellEnd"/>
      <w:r>
        <w:t>.</w:t>
      </w:r>
    </w:p>
    <w:p w14:paraId="52A127A3" w14:textId="77777777" w:rsidR="00F92C42" w:rsidRDefault="00F92C42" w:rsidP="00387D83"/>
    <w:p w14:paraId="0B7A89F6" w14:textId="77777777" w:rsidR="00F92C42" w:rsidRDefault="00F92C42" w:rsidP="00387D83">
      <w:r>
        <w:t>Todas las pruebas se superaron satisfactoriamente. Los datos persisten correctamente ante reinicios. Los contenedores arrancan de forma automática al iniciarse Docker. El acceso remoto por VPN funciona con la misma experiencia de usuario que el acceso local.</w:t>
      </w:r>
    </w:p>
    <w:p w14:paraId="770B4B80" w14:textId="618CFBB0" w:rsidR="00026006" w:rsidRDefault="00026006">
      <w:pPr>
        <w:spacing w:before="0" w:after="160"/>
        <w:jc w:val="left"/>
      </w:pPr>
      <w:r>
        <w:br w:type="page"/>
      </w:r>
    </w:p>
    <w:p w14:paraId="78A06D7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E4E568D"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75C62FE" w14:textId="77777777" w:rsidR="00F92C42" w:rsidRDefault="00F92C42" w:rsidP="00387D83">
            <w:r>
              <w:t>5. PROBLEMAS ENCONTRADOS Y SOLUCIONES</w:t>
            </w:r>
          </w:p>
        </w:tc>
      </w:tr>
    </w:tbl>
    <w:p w14:paraId="1E5B6CD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F92C42" w14:paraId="31814925" w14:textId="77777777" w:rsidTr="00BB6D4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46B3345" w14:textId="77777777" w:rsidR="00F92C42" w:rsidRPr="00BB6D47" w:rsidRDefault="00F92C42" w:rsidP="00387D83">
            <w:pPr>
              <w:rPr>
                <w:b/>
                <w:bCs/>
                <w:color w:val="FFFFFF" w:themeColor="background1"/>
              </w:rPr>
            </w:pPr>
            <w:r w:rsidRPr="00BB6D47">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F9ABCA1" w14:textId="77777777" w:rsidR="00F92C42" w:rsidRPr="00BB6D47" w:rsidRDefault="00F92C42" w:rsidP="00387D83">
            <w:pPr>
              <w:rPr>
                <w:b/>
                <w:bCs/>
                <w:color w:val="FFFFFF" w:themeColor="background1"/>
              </w:rPr>
            </w:pPr>
            <w:r w:rsidRPr="00BB6D47">
              <w:rPr>
                <w:b/>
                <w:bCs/>
                <w:color w:val="FFFFFF" w:themeColor="background1"/>
              </w:rPr>
              <w:t>Causa</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E4328CE" w14:textId="77777777" w:rsidR="00F92C42" w:rsidRPr="00BB6D47" w:rsidRDefault="00F92C42" w:rsidP="00387D83">
            <w:pPr>
              <w:rPr>
                <w:b/>
                <w:bCs/>
                <w:color w:val="FFFFFF" w:themeColor="background1"/>
              </w:rPr>
            </w:pPr>
            <w:r w:rsidRPr="00BB6D47">
              <w:rPr>
                <w:b/>
                <w:bCs/>
                <w:color w:val="FFFFFF" w:themeColor="background1"/>
              </w:rPr>
              <w:t>Solución aplicada</w:t>
            </w:r>
          </w:p>
        </w:tc>
      </w:tr>
      <w:tr w:rsidR="00F92C42" w14:paraId="1CFEC7B6"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DFCFE8" w14:textId="77777777" w:rsidR="00F92C42" w:rsidRDefault="00F92C42" w:rsidP="00387D83">
            <w:proofErr w:type="spellStart"/>
            <w:r>
              <w:t>Nextcloud</w:t>
            </w:r>
            <w:proofErr w:type="spellEnd"/>
            <w:r>
              <w:t xml:space="preserve"> mostraba advertencias de configuración en el panel de administración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37CB59" w14:textId="77777777" w:rsidR="00F92C42" w:rsidRDefault="00F92C42" w:rsidP="00387D83">
            <w:r>
              <w:t>Ausencia de memoria caché configurada y trabajos cron pendientes</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810DE5" w14:textId="77777777" w:rsidR="00F92C42" w:rsidRDefault="00F92C42" w:rsidP="00387D83">
            <w:r>
              <w:t xml:space="preserve">Configuración de </w:t>
            </w:r>
            <w:proofErr w:type="spellStart"/>
            <w:r>
              <w:t>APCu</w:t>
            </w:r>
            <w:proofErr w:type="spellEnd"/>
            <w:r>
              <w:t xml:space="preserve"> como caché de memoria y activación de cron mediante la interfaz de administración de </w:t>
            </w:r>
            <w:proofErr w:type="spellStart"/>
            <w:r>
              <w:t>Nextcloud</w:t>
            </w:r>
            <w:proofErr w:type="spellEnd"/>
          </w:p>
        </w:tc>
      </w:tr>
      <w:tr w:rsidR="00F92C42" w14:paraId="55B08F9E"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404976" w14:textId="77777777" w:rsidR="00F92C42" w:rsidRDefault="00F92C42" w:rsidP="00387D83">
            <w:r>
              <w:t>Un usuario podía ver archivos de otro usuario en la vista por defecto</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4F247C" w14:textId="77777777" w:rsidR="00F92C42" w:rsidRDefault="00F92C42" w:rsidP="00387D83">
            <w:r>
              <w:t xml:space="preserve">Los archivos de ejemplo de </w:t>
            </w:r>
            <w:proofErr w:type="spellStart"/>
            <w:r>
              <w:t>Nextcloud</w:t>
            </w:r>
            <w:proofErr w:type="spellEnd"/>
            <w:r>
              <w:t xml:space="preserve"> se generan en el directorio raíz compartido</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37832F" w14:textId="77777777" w:rsidR="00F92C42" w:rsidRDefault="00F92C42" w:rsidP="00387D83">
            <w:r>
              <w:t>Revisión y corrección de la estructura de carpetas, separando correctamente los directorios personales de los compartidos</w:t>
            </w:r>
          </w:p>
        </w:tc>
      </w:tr>
    </w:tbl>
    <w:p w14:paraId="71828FD0"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D3FB06E"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38D42296" w14:textId="77777777" w:rsidR="00F92C42" w:rsidRDefault="00F92C42" w:rsidP="00387D83">
            <w:r>
              <w:t>6. AVANCE REAL VS. PLANIFICADO</w:t>
            </w:r>
          </w:p>
        </w:tc>
      </w:tr>
    </w:tbl>
    <w:p w14:paraId="4F6040EE" w14:textId="77777777" w:rsidR="00F92C42" w:rsidRDefault="00F92C42" w:rsidP="00387D83"/>
    <w:p w14:paraId="3AA7C38D" w14:textId="77777777" w:rsidR="00F92C42" w:rsidRDefault="00F92C42" w:rsidP="00387D83">
      <w:r>
        <w:t xml:space="preserve">El sprint se completó íntegramente dentro del período establecido. Todas las tareas planificadas se ejecutaron con éxito. Los resultados de las pruebas funcionales son positivos en todos los aspectos evaluados. El sistema de nube privada </w:t>
      </w:r>
      <w:proofErr w:type="spellStart"/>
      <w:r>
        <w:t>MesCloud</w:t>
      </w:r>
      <w:proofErr w:type="spellEnd"/>
      <w:r>
        <w:t xml:space="preserve"> está completamente operativo como servicio de almacenamiento y compartición de archivos.</w:t>
      </w:r>
    </w:p>
    <w:p w14:paraId="5105D0F0"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34C1713" w14:textId="77777777" w:rsidTr="005F0ABF">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672D636C" w14:textId="77777777" w:rsidR="00F92C42" w:rsidRDefault="00F92C42" w:rsidP="00387D83">
            <w:r>
              <w:t xml:space="preserve">Al cierre del Sprint 4, </w:t>
            </w:r>
            <w:proofErr w:type="spellStart"/>
            <w:r>
              <w:t>MesCloud</w:t>
            </w:r>
            <w:proofErr w:type="spellEnd"/>
            <w:r>
              <w:t xml:space="preserve"> es un sistema completamente funcional: </w:t>
            </w:r>
            <w:proofErr w:type="spellStart"/>
            <w:r>
              <w:t>Nextcloud</w:t>
            </w:r>
            <w:proofErr w:type="spellEnd"/>
            <w:r>
              <w:t xml:space="preserve"> desplegado, base de datos conectada, usuarios configurados, permisos verificados y acceso remoto operativo.</w:t>
            </w:r>
          </w:p>
        </w:tc>
      </w:tr>
    </w:tbl>
    <w:p w14:paraId="291E22D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3EE54239"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42C9F3B" w14:textId="77777777" w:rsidR="00F92C42" w:rsidRDefault="00F92C42" w:rsidP="00387D83">
            <w:r>
              <w:t>7. CRITERIOS DE ACEPTACIÓN</w:t>
            </w:r>
          </w:p>
        </w:tc>
      </w:tr>
    </w:tbl>
    <w:p w14:paraId="7C2A497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3B814B4E" w14:textId="77777777" w:rsidTr="00BB6D47">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D5236DE" w14:textId="77777777" w:rsidR="00F92C42" w:rsidRPr="00BB6D47" w:rsidRDefault="00F92C42" w:rsidP="00387D83">
            <w:pPr>
              <w:rPr>
                <w:b/>
                <w:bCs/>
                <w:color w:val="FFFFFF" w:themeColor="background1"/>
              </w:rPr>
            </w:pPr>
            <w:r w:rsidRPr="00BB6D47">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60FE998"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57AA4016"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32B611" w14:textId="77777777" w:rsidR="00F92C42" w:rsidRDefault="00F92C42" w:rsidP="00387D83">
            <w:proofErr w:type="spellStart"/>
            <w:r>
              <w:t>Nextcloud</w:t>
            </w:r>
            <w:proofErr w:type="spellEnd"/>
            <w:r>
              <w:t xml:space="preserve"> accesible y sin errores en el panel de administración</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67F9600" w14:textId="77777777" w:rsidR="00F92C42" w:rsidRDefault="00F92C42" w:rsidP="00387D83">
            <w:r>
              <w:rPr>
                <w:rFonts w:ascii="Segoe UI Symbol" w:hAnsi="Segoe UI Symbol" w:cs="Segoe UI Symbol"/>
              </w:rPr>
              <w:t>✓</w:t>
            </w:r>
          </w:p>
        </w:tc>
      </w:tr>
      <w:tr w:rsidR="00F92C42" w14:paraId="05D69A87"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696DC6" w14:textId="77777777" w:rsidR="00F92C42" w:rsidRDefault="00F92C42" w:rsidP="00387D83">
            <w:r>
              <w:t>Usuarios creados con roles diferenciados (administrador / estándar)</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CA52058" w14:textId="77777777" w:rsidR="00F92C42" w:rsidRDefault="00F92C42" w:rsidP="00387D83">
            <w:r>
              <w:rPr>
                <w:rFonts w:ascii="Segoe UI Symbol" w:hAnsi="Segoe UI Symbol" w:cs="Segoe UI Symbol"/>
              </w:rPr>
              <w:t>✓</w:t>
            </w:r>
          </w:p>
        </w:tc>
      </w:tr>
      <w:tr w:rsidR="00F92C42" w14:paraId="30D55B48"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F2D642" w14:textId="77777777" w:rsidR="00F92C42" w:rsidRDefault="00F92C42" w:rsidP="00387D83">
            <w:r>
              <w:t>Las carpetas compartidas entre usuarios funcionan correctamente</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31251B5" w14:textId="77777777" w:rsidR="00F92C42" w:rsidRDefault="00F92C42" w:rsidP="00387D83">
            <w:r>
              <w:rPr>
                <w:rFonts w:ascii="Segoe UI Symbol" w:hAnsi="Segoe UI Symbol" w:cs="Segoe UI Symbol"/>
              </w:rPr>
              <w:t>✓</w:t>
            </w:r>
          </w:p>
        </w:tc>
      </w:tr>
      <w:tr w:rsidR="00F92C42" w14:paraId="3FC3ADF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1B9A6C" w14:textId="77777777" w:rsidR="00F92C42" w:rsidRDefault="00F92C42" w:rsidP="00387D83">
            <w:r>
              <w:t>Los permisos impiden el acceso no autorizado entre usuarios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1FFDCBB" w14:textId="77777777" w:rsidR="00F92C42" w:rsidRDefault="00F92C42" w:rsidP="00387D83">
            <w:r>
              <w:rPr>
                <w:rFonts w:ascii="Segoe UI Symbol" w:hAnsi="Segoe UI Symbol" w:cs="Segoe UI Symbol"/>
              </w:rPr>
              <w:t>✓</w:t>
            </w:r>
          </w:p>
        </w:tc>
      </w:tr>
      <w:tr w:rsidR="00F92C42" w14:paraId="27C035C5"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F53013" w14:textId="77777777" w:rsidR="00F92C42" w:rsidRDefault="00F92C42" w:rsidP="00387D83">
            <w:r>
              <w:lastRenderedPageBreak/>
              <w:t>Los datos persisten tras reiniciar el servidor y los contenedores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94218D9" w14:textId="77777777" w:rsidR="00F92C42" w:rsidRDefault="00F92C42" w:rsidP="00387D83">
            <w:r>
              <w:rPr>
                <w:rFonts w:ascii="Segoe UI Symbol" w:hAnsi="Segoe UI Symbol" w:cs="Segoe UI Symbol"/>
              </w:rPr>
              <w:t>✓</w:t>
            </w:r>
          </w:p>
        </w:tc>
      </w:tr>
      <w:tr w:rsidR="00F92C42" w14:paraId="471E111C"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DB807D" w14:textId="77777777" w:rsidR="00F92C42" w:rsidRDefault="00F92C42" w:rsidP="00387D83">
            <w:r>
              <w:t>La subida, descarga y compartición de archivos funciona sin errores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6DCFE8B" w14:textId="77777777" w:rsidR="00F92C42" w:rsidRDefault="00F92C42" w:rsidP="00387D83">
            <w:r>
              <w:rPr>
                <w:rFonts w:ascii="Segoe UI Symbol" w:hAnsi="Segoe UI Symbol" w:cs="Segoe UI Symbol"/>
              </w:rPr>
              <w:t>✓</w:t>
            </w:r>
          </w:p>
        </w:tc>
      </w:tr>
      <w:tr w:rsidR="00F92C42" w14:paraId="7E007F23"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832740" w14:textId="77777777" w:rsidR="00F92C42" w:rsidRDefault="00F92C42" w:rsidP="00387D83">
            <w:r>
              <w:t xml:space="preserve">El acceso remoto mediante </w:t>
            </w:r>
            <w:proofErr w:type="spellStart"/>
            <w:r>
              <w:t>ZeroTier</w:t>
            </w:r>
            <w:proofErr w:type="spellEnd"/>
            <w:r>
              <w:t xml:space="preserve"> funciona correctamente</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D85B86A" w14:textId="77777777" w:rsidR="00F92C42" w:rsidRDefault="00F92C42" w:rsidP="00387D83">
            <w:r>
              <w:rPr>
                <w:rFonts w:ascii="Segoe UI Symbol" w:hAnsi="Segoe UI Symbol" w:cs="Segoe UI Symbol"/>
              </w:rPr>
              <w:t>✓</w:t>
            </w:r>
          </w:p>
        </w:tc>
      </w:tr>
      <w:tr w:rsidR="00F92C42" w14:paraId="0C16DFE8"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1A709A" w14:textId="77777777" w:rsidR="00F92C42" w:rsidRDefault="00F92C42" w:rsidP="00387D83">
            <w:r>
              <w:t>Toda la documentación del sprint está actualizada en GitHub</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55EACC5" w14:textId="77777777" w:rsidR="00F92C42" w:rsidRDefault="00F92C42" w:rsidP="00387D83">
            <w:r>
              <w:rPr>
                <w:rFonts w:ascii="Segoe UI Symbol" w:hAnsi="Segoe UI Symbol" w:cs="Segoe UI Symbol"/>
              </w:rPr>
              <w:t>✓</w:t>
            </w:r>
          </w:p>
        </w:tc>
      </w:tr>
    </w:tbl>
    <w:p w14:paraId="64986EB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AA390CC"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6DB6AF8" w14:textId="77777777" w:rsidR="00F92C42" w:rsidRDefault="00F92C42" w:rsidP="00387D83">
            <w:r>
              <w:t>8. REVISIÓN Y RETROSPECTIVA</w:t>
            </w:r>
          </w:p>
        </w:tc>
      </w:tr>
    </w:tbl>
    <w:p w14:paraId="1FF6C0BF" w14:textId="77777777" w:rsidR="00F92C42" w:rsidRDefault="00F92C42" w:rsidP="00387D83"/>
    <w:p w14:paraId="584D22AC" w14:textId="77777777" w:rsidR="00F92C42" w:rsidRDefault="00F92C42" w:rsidP="00387D83">
      <w:pPr>
        <w:pStyle w:val="Ttulo3"/>
      </w:pPr>
      <w:r>
        <w:t>Qué se ha conseguido</w:t>
      </w:r>
    </w:p>
    <w:p w14:paraId="2237FEAC" w14:textId="77777777" w:rsidR="00F92C42" w:rsidRDefault="00F92C42" w:rsidP="00387D83">
      <w:pPr>
        <w:pStyle w:val="Prrafodelista"/>
        <w:numPr>
          <w:ilvl w:val="0"/>
          <w:numId w:val="47"/>
        </w:numPr>
      </w:pPr>
      <w:proofErr w:type="spellStart"/>
      <w:r>
        <w:t>MesCloud</w:t>
      </w:r>
      <w:proofErr w:type="spellEnd"/>
      <w:r>
        <w:t xml:space="preserve"> está completamente operativo como sistema de nube privada.</w:t>
      </w:r>
    </w:p>
    <w:p w14:paraId="5931CC52" w14:textId="77777777" w:rsidR="00F92C42" w:rsidRDefault="00F92C42" w:rsidP="00387D83">
      <w:pPr>
        <w:pStyle w:val="Prrafodelista"/>
        <w:numPr>
          <w:ilvl w:val="0"/>
          <w:numId w:val="47"/>
        </w:numPr>
      </w:pPr>
      <w:r>
        <w:t>La gestión de usuarios y permisos funciona correctamente, simulando un entorno empresarial real.</w:t>
      </w:r>
    </w:p>
    <w:p w14:paraId="66785CB3" w14:textId="77777777" w:rsidR="00F92C42" w:rsidRDefault="00F92C42" w:rsidP="00387D83">
      <w:pPr>
        <w:pStyle w:val="Prrafodelista"/>
        <w:numPr>
          <w:ilvl w:val="0"/>
          <w:numId w:val="47"/>
        </w:numPr>
      </w:pPr>
      <w:r>
        <w:t>Las pruebas funcionales han validado todos los requisitos funcionales del proyecto.</w:t>
      </w:r>
    </w:p>
    <w:p w14:paraId="328922FC" w14:textId="77777777" w:rsidR="00F92C42" w:rsidRDefault="00F92C42" w:rsidP="00387D83">
      <w:pPr>
        <w:pStyle w:val="Prrafodelista"/>
        <w:numPr>
          <w:ilvl w:val="0"/>
          <w:numId w:val="47"/>
        </w:numPr>
      </w:pPr>
      <w:r>
        <w:t xml:space="preserve">El acceso remoto mediante </w:t>
      </w:r>
      <w:proofErr w:type="spellStart"/>
      <w:r>
        <w:t>ZeroTier</w:t>
      </w:r>
      <w:proofErr w:type="spellEnd"/>
      <w:r>
        <w:t xml:space="preserve"> permite administrar y usar el sistema desde cualquier ubicación.</w:t>
      </w:r>
    </w:p>
    <w:p w14:paraId="520FDCDC" w14:textId="77777777" w:rsidR="00F92C42" w:rsidRDefault="00F92C42" w:rsidP="00387D83"/>
    <w:p w14:paraId="4598D06B" w14:textId="77777777" w:rsidR="00F92C42" w:rsidRDefault="00F92C42" w:rsidP="00387D83">
      <w:pPr>
        <w:pStyle w:val="Ttulo3"/>
      </w:pPr>
      <w:r>
        <w:t>Qué no se ha podido hacer y por qué</w:t>
      </w:r>
    </w:p>
    <w:p w14:paraId="12807350" w14:textId="77777777" w:rsidR="00F92C42" w:rsidRDefault="00F92C42" w:rsidP="00387D83">
      <w:r>
        <w:t xml:space="preserve">No se implementaron aplicaciones adicionales de </w:t>
      </w:r>
      <w:proofErr w:type="spellStart"/>
      <w:r>
        <w:t>Nextcloud</w:t>
      </w:r>
      <w:proofErr w:type="spellEnd"/>
      <w:r>
        <w:t xml:space="preserve"> (Calendar, Talk, etc.) al no estar incluidas en el alcance del proyecto. La configuración de notificaciones por correo electrónico se descartó al no disponer de un servidor SMTP propio en el entorno del proyecto.</w:t>
      </w:r>
    </w:p>
    <w:p w14:paraId="64D480C1" w14:textId="77777777" w:rsidR="00F92C42" w:rsidRDefault="00F92C42" w:rsidP="00387D83"/>
    <w:p w14:paraId="475C4AE6" w14:textId="77777777" w:rsidR="00F92C42" w:rsidRDefault="00F92C42" w:rsidP="00387D83">
      <w:pPr>
        <w:pStyle w:val="Ttulo3"/>
      </w:pPr>
      <w:r>
        <w:t>Mejoras para el siguiente sprint</w:t>
      </w:r>
    </w:p>
    <w:p w14:paraId="3AB22AC7" w14:textId="77777777" w:rsidR="00F92C42" w:rsidRDefault="00F92C42" w:rsidP="00387D83">
      <w:pPr>
        <w:pStyle w:val="Prrafodelista"/>
        <w:numPr>
          <w:ilvl w:val="0"/>
          <w:numId w:val="47"/>
        </w:numPr>
      </w:pPr>
      <w:r>
        <w:t>Preparar el entorno de seguridad (firewall, Fail2ban, DNS) con antelación para no concentrar todo el trabajo al final del proyecto.</w:t>
      </w:r>
    </w:p>
    <w:p w14:paraId="601FEA3C" w14:textId="77777777" w:rsidR="00F92C42" w:rsidRDefault="00F92C42" w:rsidP="00387D83">
      <w:pPr>
        <w:pStyle w:val="Prrafodelista"/>
        <w:numPr>
          <w:ilvl w:val="0"/>
          <w:numId w:val="47"/>
        </w:numPr>
      </w:pPr>
      <w:r>
        <w:t>Establecer un procedimiento documentado de pruebas de regresión para verificar que los cambios de configuración no rompen funcionalidades existentes.</w:t>
      </w:r>
    </w:p>
    <w:p w14:paraId="4369E6C0"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1622CB59" w14:textId="77777777" w:rsidTr="00BB6D47">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50C61D41" w14:textId="77777777" w:rsidR="00F92C42" w:rsidRPr="00BB6D47" w:rsidRDefault="00F92C42" w:rsidP="00387D83">
            <w:pPr>
              <w:rPr>
                <w:b/>
                <w:bCs/>
                <w:color w:val="FFFFFF" w:themeColor="background1"/>
              </w:rPr>
            </w:pPr>
            <w:r w:rsidRPr="00BB6D47">
              <w:rPr>
                <w:b/>
                <w:bCs/>
                <w:color w:val="FFFFFF" w:themeColor="background1"/>
              </w:rPr>
              <w:lastRenderedPageBreak/>
              <w:t>SPRINT 5</w:t>
            </w:r>
          </w:p>
          <w:p w14:paraId="5B5D27B8" w14:textId="77777777" w:rsidR="00F92C42" w:rsidRPr="00BB6D47" w:rsidRDefault="00F92C42" w:rsidP="00387D83">
            <w:pPr>
              <w:rPr>
                <w:b/>
                <w:bCs/>
                <w:color w:val="FFFFFF" w:themeColor="background1"/>
              </w:rPr>
            </w:pPr>
            <w:r w:rsidRPr="00BB6D47">
              <w:rPr>
                <w:b/>
                <w:bCs/>
                <w:color w:val="FFFFFF" w:themeColor="background1"/>
              </w:rPr>
              <w:t>SEGURIDAD Y DNS</w:t>
            </w:r>
          </w:p>
          <w:p w14:paraId="1FC9A745" w14:textId="77777777" w:rsidR="00F92C42" w:rsidRDefault="00F92C42" w:rsidP="00387D83">
            <w:r w:rsidRPr="00BB6D47">
              <w:rPr>
                <w:b/>
                <w:bCs/>
                <w:color w:val="FFFFFF" w:themeColor="background1"/>
              </w:rPr>
              <w:t>12 de marzo de 2026 – 8 de abril de 2026</w:t>
            </w:r>
          </w:p>
        </w:tc>
      </w:tr>
    </w:tbl>
    <w:p w14:paraId="4FDFE189"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7FF8A52"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5ADC1431" w14:textId="77777777" w:rsidR="00F92C42" w:rsidRDefault="00F92C42" w:rsidP="00387D83">
            <w:r>
              <w:t>1. IDENTIFICACIÓN DEL SPRINT</w:t>
            </w:r>
          </w:p>
        </w:tc>
      </w:tr>
    </w:tbl>
    <w:p w14:paraId="316A428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3C20876F" w14:textId="77777777" w:rsidTr="00BB6D4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4882876" w14:textId="77777777" w:rsidR="00F92C42" w:rsidRPr="00BB6D47" w:rsidRDefault="00F92C42" w:rsidP="00387D83">
            <w:pPr>
              <w:rPr>
                <w:b/>
                <w:bCs/>
                <w:color w:val="FFFFFF" w:themeColor="background1"/>
              </w:rPr>
            </w:pPr>
            <w:r w:rsidRPr="00BB6D47">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6851FC5" w14:textId="77777777" w:rsidR="00F92C42" w:rsidRPr="00BB6D47" w:rsidRDefault="00F92C42" w:rsidP="00387D83">
            <w:pPr>
              <w:rPr>
                <w:b/>
                <w:bCs/>
                <w:color w:val="FFFFFF" w:themeColor="background1"/>
              </w:rPr>
            </w:pPr>
            <w:r w:rsidRPr="00BB6D47">
              <w:rPr>
                <w:b/>
                <w:bCs/>
                <w:color w:val="FFFFFF" w:themeColor="background1"/>
              </w:rPr>
              <w:t>Detalle</w:t>
            </w:r>
          </w:p>
        </w:tc>
      </w:tr>
      <w:tr w:rsidR="00F92C42" w14:paraId="1A18DEA3"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F87003"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EDEFE4" w14:textId="77777777" w:rsidR="00F92C42" w:rsidRDefault="00F92C42" w:rsidP="00387D83">
            <w:r>
              <w:t>Sprint 5</w:t>
            </w:r>
          </w:p>
        </w:tc>
      </w:tr>
      <w:tr w:rsidR="00F92C42" w14:paraId="39D12CCC"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21E0C4"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B898F7" w14:textId="77777777" w:rsidR="00F92C42" w:rsidRDefault="00F92C42" w:rsidP="00387D83">
            <w:r>
              <w:t>Seguridad y DNS</w:t>
            </w:r>
          </w:p>
        </w:tc>
      </w:tr>
      <w:tr w:rsidR="00F92C42" w14:paraId="5C224033"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B06BB2"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20607C" w14:textId="77777777" w:rsidR="00F92C42" w:rsidRDefault="00F92C42" w:rsidP="00387D83">
            <w:r>
              <w:t>12 de marzo de 2026</w:t>
            </w:r>
          </w:p>
        </w:tc>
      </w:tr>
      <w:tr w:rsidR="00F92C42" w14:paraId="1325B64B"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05C57C"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760188" w14:textId="77777777" w:rsidR="00F92C42" w:rsidRDefault="00F92C42" w:rsidP="00387D83">
            <w:r>
              <w:t>8 de abril de 2026</w:t>
            </w:r>
          </w:p>
        </w:tc>
      </w:tr>
      <w:tr w:rsidR="00F92C42" w14:paraId="2F510E24"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CF26B3"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0C777F" w14:textId="77777777" w:rsidR="00F92C42" w:rsidRDefault="00F92C42" w:rsidP="00387D83">
            <w:r>
              <w:t>4 semanas</w:t>
            </w:r>
          </w:p>
        </w:tc>
      </w:tr>
      <w:tr w:rsidR="00F92C42" w14:paraId="2E6E1456"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3984E19"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F8F8D1"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461F5E14"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0EF9BD"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8FA0F9" w14:textId="77777777" w:rsidR="00F92C42" w:rsidRDefault="00F92C42" w:rsidP="00387D83">
            <w:r>
              <w:t>Sprint 4 — Configuración y validación (completado)</w:t>
            </w:r>
          </w:p>
        </w:tc>
      </w:tr>
    </w:tbl>
    <w:p w14:paraId="3C68F524"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A2BC49D"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19131AF" w14:textId="77777777" w:rsidR="00F92C42" w:rsidRDefault="00F92C42" w:rsidP="00387D83">
            <w:r>
              <w:t>2. OBJETIVOS DEL SPRINT</w:t>
            </w:r>
          </w:p>
        </w:tc>
      </w:tr>
    </w:tbl>
    <w:p w14:paraId="5C22A428" w14:textId="77777777" w:rsidR="00F92C42" w:rsidRDefault="00F92C42" w:rsidP="00387D83"/>
    <w:p w14:paraId="38008CAA" w14:textId="77777777" w:rsidR="00F92C42" w:rsidRDefault="00F92C42" w:rsidP="00387D83">
      <w:r>
        <w:t xml:space="preserve">Con el servicio principal funcionando correctamente, este sprint está dedicado a reforzar la seguridad del sistema y mejorar la accesibilidad interna mediante un DNS local. Los objetivos son proteger el servidor ante accesos no autorizados, implementar un sistema de copias de seguridad robusto y facilitar el acceso a </w:t>
      </w:r>
      <w:proofErr w:type="spellStart"/>
      <w:r>
        <w:t>Nextcloud</w:t>
      </w:r>
      <w:proofErr w:type="spellEnd"/>
      <w:r>
        <w:t xml:space="preserve"> mediante un nombre de dominio interno en lugar de una IP y puerto.</w:t>
      </w:r>
    </w:p>
    <w:p w14:paraId="08213273" w14:textId="77777777" w:rsidR="00F92C42" w:rsidRDefault="00F92C42" w:rsidP="00387D83"/>
    <w:p w14:paraId="7C990D56" w14:textId="7402BE3F" w:rsidR="00F92C42" w:rsidRDefault="00F92C42" w:rsidP="00387D83">
      <w:pPr>
        <w:pStyle w:val="Prrafodelista"/>
        <w:numPr>
          <w:ilvl w:val="0"/>
          <w:numId w:val="47"/>
        </w:numPr>
      </w:pPr>
      <w:r>
        <w:t xml:space="preserve">Instalar y configurar </w:t>
      </w:r>
      <w:r w:rsidR="00574780">
        <w:t>FIREWALL DE OMV</w:t>
      </w:r>
      <w:r>
        <w:t xml:space="preserve"> como firewall del sistema, definiendo reglas explícitas de apertura de puertos.</w:t>
      </w:r>
    </w:p>
    <w:p w14:paraId="16A198DA" w14:textId="77777777" w:rsidR="00F92C42" w:rsidRDefault="00F92C42" w:rsidP="00387D83">
      <w:pPr>
        <w:pStyle w:val="Prrafodelista"/>
        <w:numPr>
          <w:ilvl w:val="0"/>
          <w:numId w:val="47"/>
        </w:numPr>
      </w:pPr>
      <w:r>
        <w:t xml:space="preserve">Instalar y configurar Fail2ban en </w:t>
      </w:r>
      <w:proofErr w:type="spellStart"/>
      <w:r>
        <w:t>OpenMediaVault</w:t>
      </w:r>
      <w:proofErr w:type="spellEnd"/>
      <w:r>
        <w:t xml:space="preserve"> para proteger el servicio SSH y la interfaz web de OMV.</w:t>
      </w:r>
    </w:p>
    <w:p w14:paraId="5071995E" w14:textId="77777777" w:rsidR="00F92C42" w:rsidRDefault="00F92C42" w:rsidP="00387D83">
      <w:pPr>
        <w:pStyle w:val="Prrafodelista"/>
        <w:numPr>
          <w:ilvl w:val="0"/>
          <w:numId w:val="47"/>
        </w:numPr>
      </w:pPr>
      <w:r>
        <w:t xml:space="preserve">Desplegar </w:t>
      </w:r>
      <w:proofErr w:type="spellStart"/>
      <w:r>
        <w:t>AdGuard</w:t>
      </w:r>
      <w:proofErr w:type="spellEnd"/>
      <w:r>
        <w:t xml:space="preserve"> Home como servidor DNS local para resolución de nombres internos.</w:t>
      </w:r>
    </w:p>
    <w:p w14:paraId="31159180" w14:textId="77777777" w:rsidR="00F92C42" w:rsidRDefault="00F92C42" w:rsidP="00387D83">
      <w:pPr>
        <w:pStyle w:val="Prrafodelista"/>
        <w:numPr>
          <w:ilvl w:val="0"/>
          <w:numId w:val="47"/>
        </w:numPr>
      </w:pPr>
      <w:r>
        <w:t xml:space="preserve">Implementar un sistema de copias de seguridad de los datos de </w:t>
      </w:r>
      <w:proofErr w:type="spellStart"/>
      <w:r>
        <w:t>Nextcloud</w:t>
      </w:r>
      <w:proofErr w:type="spellEnd"/>
      <w:r>
        <w:t>.</w:t>
      </w:r>
    </w:p>
    <w:p w14:paraId="237BB9FD" w14:textId="77777777" w:rsidR="00F92C42" w:rsidRDefault="00F92C42" w:rsidP="00387D83">
      <w:pPr>
        <w:pStyle w:val="Prrafodelista"/>
        <w:numPr>
          <w:ilvl w:val="0"/>
          <w:numId w:val="47"/>
        </w:numPr>
      </w:pPr>
      <w:r>
        <w:t xml:space="preserve">Evaluar la viabilidad de implementar HTTPS con </w:t>
      </w:r>
      <w:proofErr w:type="spellStart"/>
      <w:r>
        <w:t>Let's</w:t>
      </w:r>
      <w:proofErr w:type="spellEnd"/>
      <w:r>
        <w:t xml:space="preserve"> </w:t>
      </w:r>
      <w:proofErr w:type="spellStart"/>
      <w:r>
        <w:t>Encrypt</w:t>
      </w:r>
      <w:proofErr w:type="spellEnd"/>
      <w:r>
        <w:t xml:space="preserve"> en el entorno actual.</w:t>
      </w:r>
    </w:p>
    <w:p w14:paraId="5C9AD442" w14:textId="77777777" w:rsidR="00F92C42" w:rsidRDefault="00F92C42" w:rsidP="00387D83">
      <w:pPr>
        <w:pStyle w:val="Prrafodelista"/>
        <w:numPr>
          <w:ilvl w:val="0"/>
          <w:numId w:val="47"/>
        </w:numPr>
      </w:pPr>
      <w:r>
        <w:t>Investigar y evaluar la implementación de LDAP para la autenticación centralizada.</w:t>
      </w:r>
    </w:p>
    <w:p w14:paraId="3ACDCE6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79D849A"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4742AE0" w14:textId="77777777" w:rsidR="00F92C42" w:rsidRDefault="00F92C42" w:rsidP="00387D83">
            <w:r>
              <w:lastRenderedPageBreak/>
              <w:t>3. TAREAS PLANIFICADAS</w:t>
            </w:r>
          </w:p>
        </w:tc>
      </w:tr>
    </w:tbl>
    <w:p w14:paraId="70F4EEB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3DB35765" w14:textId="77777777" w:rsidTr="00BB6D47">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F77F751" w14:textId="77777777" w:rsidR="00F92C42" w:rsidRPr="00BB6D47" w:rsidRDefault="00F92C42" w:rsidP="00387D83">
            <w:pPr>
              <w:rPr>
                <w:b/>
                <w:bCs/>
                <w:color w:val="FFFFFF" w:themeColor="background1"/>
              </w:rPr>
            </w:pPr>
            <w:r w:rsidRPr="00BB6D47">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857C7DA" w14:textId="77777777" w:rsidR="00F92C42" w:rsidRPr="00BB6D47" w:rsidRDefault="00F92C42" w:rsidP="00387D83">
            <w:pPr>
              <w:rPr>
                <w:b/>
                <w:bCs/>
                <w:color w:val="FFFFFF" w:themeColor="background1"/>
              </w:rPr>
            </w:pPr>
            <w:r w:rsidRPr="00BB6D47">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A9ABF8D" w14:textId="77777777" w:rsidR="00F92C42" w:rsidRPr="00BB6D47" w:rsidRDefault="00F92C42" w:rsidP="00387D83">
            <w:pPr>
              <w:rPr>
                <w:b/>
                <w:bCs/>
                <w:color w:val="FFFFFF" w:themeColor="background1"/>
              </w:rPr>
            </w:pPr>
            <w:r w:rsidRPr="00BB6D47">
              <w:rPr>
                <w:b/>
                <w:bCs/>
                <w:color w:val="FFFFFF" w:themeColor="background1"/>
              </w:rPr>
              <w:t>Estado</w:t>
            </w:r>
          </w:p>
        </w:tc>
      </w:tr>
      <w:tr w:rsidR="00F92C42" w14:paraId="26B1A9E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2C88FF" w14:textId="77777777" w:rsidR="00F92C42" w:rsidRDefault="00F92C42" w:rsidP="00387D83">
            <w:r>
              <w:t>Auditoría de puertos abiertos en el servidor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90672A"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DD2AFDE" w14:textId="77777777" w:rsidR="00F92C42" w:rsidRDefault="00F92C42" w:rsidP="00387D83">
            <w:r>
              <w:t>Completada</w:t>
            </w:r>
          </w:p>
        </w:tc>
      </w:tr>
      <w:tr w:rsidR="00F92C42" w14:paraId="3E7A887B"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D08726" w14:textId="25987D09" w:rsidR="00F92C42" w:rsidRDefault="00F92C42" w:rsidP="00387D83">
            <w:r>
              <w:t xml:space="preserve">Instalación y configuración de </w:t>
            </w:r>
            <w:r w:rsidR="00574780">
              <w:t>FIREWALL DE OMV</w:t>
            </w:r>
            <w:r>
              <w:t xml:space="preserve"> con reglas de firewall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DD6A10"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33AB690" w14:textId="77777777" w:rsidR="00F92C42" w:rsidRDefault="00F92C42" w:rsidP="00387D83">
            <w:r>
              <w:t>Completada</w:t>
            </w:r>
          </w:p>
        </w:tc>
      </w:tr>
      <w:tr w:rsidR="00F92C42" w14:paraId="6C5B3274"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D2AC2C" w14:textId="77777777" w:rsidR="00F92C42" w:rsidRDefault="00F92C42" w:rsidP="00387D83">
            <w:r>
              <w:t xml:space="preserve">Instalación de Fail2ban en </w:t>
            </w:r>
            <w:proofErr w:type="spellStart"/>
            <w:r>
              <w:t>OpenMediaVault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241DDB"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29A166E" w14:textId="77777777" w:rsidR="00F92C42" w:rsidRDefault="00F92C42" w:rsidP="00387D83">
            <w:r>
              <w:t>Completada</w:t>
            </w:r>
          </w:p>
        </w:tc>
      </w:tr>
      <w:tr w:rsidR="00F92C42" w14:paraId="2695E84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AB8AB3" w14:textId="77777777" w:rsidR="00F92C42" w:rsidRDefault="00F92C42" w:rsidP="00387D83">
            <w:r>
              <w:t>Configuración de Fail2ban para protección SSH y panel OMV</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F4B77D"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33014AC" w14:textId="77777777" w:rsidR="00F92C42" w:rsidRDefault="00F92C42" w:rsidP="00387D83">
            <w:r>
              <w:t>Completada</w:t>
            </w:r>
          </w:p>
        </w:tc>
      </w:tr>
      <w:tr w:rsidR="00F92C42" w14:paraId="4ABDB204"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FD6EF8" w14:textId="77777777" w:rsidR="00F92C42" w:rsidRDefault="00F92C42" w:rsidP="00387D83">
            <w:r>
              <w:t xml:space="preserve">Investigación de implementación de HTTPS con </w:t>
            </w:r>
            <w:proofErr w:type="spellStart"/>
            <w:r>
              <w:t>Let's</w:t>
            </w:r>
            <w:proofErr w:type="spellEnd"/>
            <w:r>
              <w:t xml:space="preserve"> </w:t>
            </w:r>
            <w:proofErr w:type="spellStart"/>
            <w:r>
              <w:t>Encrypt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970540"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4B123F7" w14:textId="77777777" w:rsidR="00F92C42" w:rsidRDefault="00F92C42" w:rsidP="00387D83">
            <w:r>
              <w:t>Completada</w:t>
            </w:r>
          </w:p>
        </w:tc>
      </w:tr>
      <w:tr w:rsidR="00F92C42" w14:paraId="240BF7F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6323E2" w14:textId="77777777" w:rsidR="00F92C42" w:rsidRDefault="00F92C42" w:rsidP="00387D83">
            <w:r>
              <w:t xml:space="preserve">Prueba de configuración de HTTPS con </w:t>
            </w:r>
            <w:proofErr w:type="spellStart"/>
            <w:r>
              <w:t>Nginx</w:t>
            </w:r>
            <w:proofErr w:type="spellEnd"/>
            <w:r>
              <w:t xml:space="preserve"> Proxy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648C89"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44705224" w14:textId="77777777" w:rsidR="00F92C42" w:rsidRDefault="00F92C42" w:rsidP="00387D83">
            <w:r>
              <w:t>Parcial</w:t>
            </w:r>
          </w:p>
        </w:tc>
      </w:tr>
      <w:tr w:rsidR="00F92C42" w14:paraId="26A2E208"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354E44" w14:textId="77777777" w:rsidR="00F92C42" w:rsidRDefault="00F92C42" w:rsidP="00387D83">
            <w:r>
              <w:t>Investigación sobre LDAP y viabilidad de implementación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089118"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5B33270" w14:textId="77777777" w:rsidR="00F92C42" w:rsidRDefault="00F92C42" w:rsidP="00387D83">
            <w:r>
              <w:t>Completada</w:t>
            </w:r>
          </w:p>
        </w:tc>
      </w:tr>
      <w:tr w:rsidR="00F92C42" w14:paraId="16390CD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C62399" w14:textId="77777777" w:rsidR="00F92C42" w:rsidRDefault="00F92C42" w:rsidP="00387D83">
            <w:r>
              <w:t xml:space="preserve">Implementación parcial de LDAP en </w:t>
            </w:r>
            <w:proofErr w:type="spellStart"/>
            <w:r>
              <w:t>Nextcloud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50847E"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60F79C6E" w14:textId="77777777" w:rsidR="00F92C42" w:rsidRDefault="00F92C42" w:rsidP="00387D83">
            <w:r>
              <w:t>Parcial</w:t>
            </w:r>
          </w:p>
        </w:tc>
      </w:tr>
      <w:tr w:rsidR="00F92C42" w14:paraId="5B13ED4D"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AD7423" w14:textId="77777777" w:rsidR="00F92C42" w:rsidRDefault="00F92C42" w:rsidP="00387D83">
            <w:r>
              <w:t xml:space="preserve">Instalación de </w:t>
            </w:r>
            <w:proofErr w:type="spellStart"/>
            <w:r>
              <w:t>AdGuard</w:t>
            </w:r>
            <w:proofErr w:type="spellEnd"/>
            <w:r>
              <w:t xml:space="preserve"> Home como DNS local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4D1DC3"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B7B7A69" w14:textId="77777777" w:rsidR="00F92C42" w:rsidRDefault="00F92C42" w:rsidP="00387D83">
            <w:r>
              <w:t>Completada</w:t>
            </w:r>
          </w:p>
        </w:tc>
      </w:tr>
      <w:tr w:rsidR="00F92C42" w14:paraId="7206D2A1"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83970A" w14:textId="77777777" w:rsidR="00F92C42" w:rsidRDefault="00F92C42" w:rsidP="00387D83">
            <w:r>
              <w:t xml:space="preserve">Configuración de registros DNS para </w:t>
            </w:r>
            <w:proofErr w:type="spellStart"/>
            <w:r>
              <w:t>Nextcloud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461BF9"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9ABE1EC" w14:textId="77777777" w:rsidR="00F92C42" w:rsidRDefault="00F92C42" w:rsidP="00387D83">
            <w:r>
              <w:t>Completada</w:t>
            </w:r>
          </w:p>
        </w:tc>
      </w:tr>
      <w:tr w:rsidR="00F92C42" w14:paraId="5BF26F7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CB57AA" w14:textId="77777777" w:rsidR="00F92C42" w:rsidRDefault="00F92C42" w:rsidP="00387D83">
            <w:r>
              <w:t xml:space="preserve">Configuración del </w:t>
            </w:r>
            <w:proofErr w:type="spellStart"/>
            <w:r>
              <w:t>backup</w:t>
            </w:r>
            <w:proofErr w:type="spellEnd"/>
            <w:r>
              <w:t xml:space="preserve"> de datos de </w:t>
            </w:r>
            <w:proofErr w:type="spellStart"/>
            <w:r>
              <w:t>Nextcloud</w:t>
            </w:r>
            <w:proofErr w:type="spellEnd"/>
            <w:r>
              <w:t xml:space="preserve"> desde OMV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EEBAE6"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284CE7E" w14:textId="77777777" w:rsidR="00F92C42" w:rsidRDefault="00F92C42" w:rsidP="00387D83">
            <w:r>
              <w:t>Completada</w:t>
            </w:r>
          </w:p>
        </w:tc>
      </w:tr>
      <w:tr w:rsidR="00F92C42" w14:paraId="35969A7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AA40AD" w14:textId="77777777" w:rsidR="00F92C42" w:rsidRDefault="00F92C42" w:rsidP="00387D83">
            <w:r>
              <w:t xml:space="preserve">Verificación de </w:t>
            </w:r>
            <w:proofErr w:type="spellStart"/>
            <w:r>
              <w:t>backups</w:t>
            </w:r>
            <w:proofErr w:type="spellEnd"/>
            <w:r>
              <w:t xml:space="preserve"> de la base de datos </w:t>
            </w:r>
            <w:proofErr w:type="spellStart"/>
            <w:r>
              <w:t>MariaDB</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802C00"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424DF48" w14:textId="77777777" w:rsidR="00F92C42" w:rsidRDefault="00F92C42" w:rsidP="00387D83">
            <w:r>
              <w:t>Completada</w:t>
            </w:r>
          </w:p>
        </w:tc>
      </w:tr>
      <w:tr w:rsidR="00F92C42" w14:paraId="71FC7EFF"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B14BE7" w14:textId="77777777" w:rsidR="00F92C42" w:rsidRDefault="00F92C42" w:rsidP="00387D83">
            <w:r>
              <w:t>Actualización de documentación en GitHub</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B9DA59"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5FA64DF" w14:textId="77777777" w:rsidR="00F92C42" w:rsidRDefault="00F92C42" w:rsidP="00387D83">
            <w:r>
              <w:t>Completada</w:t>
            </w:r>
          </w:p>
        </w:tc>
      </w:tr>
    </w:tbl>
    <w:p w14:paraId="7EA1017B"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295F51DA"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1C2CDD7" w14:textId="77777777" w:rsidR="00F92C42" w:rsidRDefault="00F92C42" w:rsidP="00387D83">
            <w:r>
              <w:t>4. DESARROLLO TÉCNICO DEL SPRINT</w:t>
            </w:r>
          </w:p>
        </w:tc>
      </w:tr>
    </w:tbl>
    <w:p w14:paraId="48D3DA22" w14:textId="77777777" w:rsidR="00F92C42" w:rsidRDefault="00F92C42" w:rsidP="00387D83"/>
    <w:p w14:paraId="02643534" w14:textId="63A6F42F" w:rsidR="00F92C42" w:rsidRDefault="00F92C42" w:rsidP="00387D83">
      <w:pPr>
        <w:pStyle w:val="Ttulo3"/>
      </w:pPr>
      <w:r>
        <w:t xml:space="preserve">4.1 Configuración del firewall </w:t>
      </w:r>
      <w:proofErr w:type="spellStart"/>
      <w:r w:rsidR="00574780">
        <w:t>FIREWALL</w:t>
      </w:r>
      <w:proofErr w:type="spellEnd"/>
      <w:r w:rsidR="00574780">
        <w:t xml:space="preserve"> DE OMV</w:t>
      </w:r>
    </w:p>
    <w:p w14:paraId="5959C01D" w14:textId="727B1F2B" w:rsidR="00F92C42" w:rsidRDefault="00F92C42" w:rsidP="00387D83">
      <w:r>
        <w:t xml:space="preserve">Se realizó una auditoría previa de los puertos en uso en el servidor antes de configurar el firewall, identificando todos los servicios activos y sus puertos correspondientes. A </w:t>
      </w:r>
      <w:proofErr w:type="gramStart"/>
      <w:r>
        <w:t>continuación</w:t>
      </w:r>
      <w:proofErr w:type="gramEnd"/>
      <w:r>
        <w:t xml:space="preserve"> se configuró </w:t>
      </w:r>
      <w:r w:rsidR="00574780">
        <w:t>FIREWALL DE OMV</w:t>
      </w:r>
      <w:r>
        <w:t xml:space="preserve"> con una política de denegación por </w:t>
      </w:r>
      <w:r>
        <w:lastRenderedPageBreak/>
        <w:t>defecto (</w:t>
      </w:r>
      <w:proofErr w:type="spellStart"/>
      <w:r>
        <w:t>deny</w:t>
      </w:r>
      <w:proofErr w:type="spellEnd"/>
      <w:r>
        <w:t xml:space="preserve"> </w:t>
      </w:r>
      <w:proofErr w:type="spellStart"/>
      <w:r>
        <w:t>incoming</w:t>
      </w:r>
      <w:proofErr w:type="spellEnd"/>
      <w:r>
        <w:t xml:space="preserve">, </w:t>
      </w:r>
      <w:proofErr w:type="spellStart"/>
      <w:r>
        <w:t>allow</w:t>
      </w:r>
      <w:proofErr w:type="spellEnd"/>
      <w:r>
        <w:t xml:space="preserve"> </w:t>
      </w:r>
      <w:proofErr w:type="spellStart"/>
      <w:r>
        <w:t>outgoing</w:t>
      </w:r>
      <w:proofErr w:type="spellEnd"/>
      <w:r>
        <w:t>) y se abrieron únicamente los puertos necesarios para el funcionamiento del sistema:</w:t>
      </w:r>
    </w:p>
    <w:p w14:paraId="632C098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206"/>
        <w:gridCol w:w="2399"/>
        <w:gridCol w:w="4222"/>
      </w:tblGrid>
      <w:tr w:rsidR="00F92C42" w14:paraId="669AE040" w14:textId="77777777" w:rsidTr="00BB6D4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B766D97" w14:textId="77777777" w:rsidR="00F92C42" w:rsidRPr="00BB6D47" w:rsidRDefault="00F92C42" w:rsidP="00387D83">
            <w:pPr>
              <w:rPr>
                <w:b/>
                <w:bCs/>
                <w:color w:val="FFFFFF" w:themeColor="background1"/>
              </w:rPr>
            </w:pPr>
            <w:r w:rsidRPr="00BB6D47">
              <w:rPr>
                <w:b/>
                <w:bCs/>
                <w:color w:val="FFFFFF" w:themeColor="background1"/>
              </w:rPr>
              <w:t>Puerto</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95702C2" w14:textId="77777777" w:rsidR="00F92C42" w:rsidRPr="00BB6D47" w:rsidRDefault="00F92C42" w:rsidP="00387D83">
            <w:pPr>
              <w:rPr>
                <w:b/>
                <w:bCs/>
                <w:color w:val="FFFFFF" w:themeColor="background1"/>
              </w:rPr>
            </w:pPr>
            <w:r w:rsidRPr="00BB6D47">
              <w:rPr>
                <w:b/>
                <w:bCs/>
                <w:color w:val="FFFFFF" w:themeColor="background1"/>
              </w:rPr>
              <w:t>Protocolo</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A11C291" w14:textId="77777777" w:rsidR="00F92C42" w:rsidRPr="00BB6D47" w:rsidRDefault="00F92C42" w:rsidP="00387D83">
            <w:pPr>
              <w:rPr>
                <w:b/>
                <w:bCs/>
                <w:color w:val="FFFFFF" w:themeColor="background1"/>
              </w:rPr>
            </w:pPr>
            <w:r w:rsidRPr="00BB6D47">
              <w:rPr>
                <w:b/>
                <w:bCs/>
                <w:color w:val="FFFFFF" w:themeColor="background1"/>
              </w:rPr>
              <w:t>Servicio</w:t>
            </w:r>
          </w:p>
        </w:tc>
        <w:tc>
          <w:tcPr>
            <w:tcW w:w="42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661F258" w14:textId="77777777" w:rsidR="00F92C42" w:rsidRPr="00BB6D47" w:rsidRDefault="00F92C42" w:rsidP="00387D83">
            <w:pPr>
              <w:rPr>
                <w:b/>
                <w:bCs/>
                <w:color w:val="FFFFFF" w:themeColor="background1"/>
              </w:rPr>
            </w:pPr>
            <w:r w:rsidRPr="00BB6D47">
              <w:rPr>
                <w:b/>
                <w:bCs/>
                <w:color w:val="FFFFFF" w:themeColor="background1"/>
              </w:rPr>
              <w:t>Justificación</w:t>
            </w:r>
          </w:p>
        </w:tc>
      </w:tr>
      <w:tr w:rsidR="00F92C42" w14:paraId="1B4B7910" w14:textId="77777777" w:rsidTr="005F0ABF">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99DFA0" w14:textId="77777777" w:rsidR="00F92C42" w:rsidRDefault="00F92C42" w:rsidP="00387D83">
            <w: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24D7F0" w14:textId="77777777" w:rsidR="00F92C42" w:rsidRDefault="00F92C42" w:rsidP="00387D83">
            <w:r>
              <w:t>TCP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CF1B9" w14:textId="77777777" w:rsidR="00F92C42" w:rsidRDefault="00F92C42" w:rsidP="00387D83">
            <w:r>
              <w:t>SSH</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521063" w14:textId="77777777" w:rsidR="00F92C42" w:rsidRDefault="00F92C42" w:rsidP="00387D83">
            <w:r>
              <w:t>Acceso de administración remota</w:t>
            </w:r>
          </w:p>
        </w:tc>
      </w:tr>
      <w:tr w:rsidR="00F92C42" w14:paraId="4C2D0923" w14:textId="77777777" w:rsidTr="005F0ABF">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701F26" w14:textId="77777777" w:rsidR="00F92C42" w:rsidRDefault="00F92C42" w:rsidP="00387D83">
            <w:r>
              <w:t>53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67C175" w14:textId="77777777" w:rsidR="00F92C42" w:rsidRDefault="00F92C42" w:rsidP="00387D83">
            <w:r>
              <w:t>TCP/UDP</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757860" w14:textId="77777777" w:rsidR="00F92C42" w:rsidRDefault="00F92C42" w:rsidP="00387D83">
            <w:r>
              <w:t>DNS (</w:t>
            </w:r>
            <w:proofErr w:type="spellStart"/>
            <w:r>
              <w:t>AdGuard</w:t>
            </w:r>
            <w:proofErr w:type="spellEnd"/>
            <w:r>
              <w:t xml:space="preserve"> Home)</w:t>
            </w:r>
          </w:p>
        </w:tc>
        <w:tc>
          <w:tcPr>
            <w:tcW w:w="4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97D0AB" w14:textId="77777777" w:rsidR="00F92C42" w:rsidRDefault="00F92C42" w:rsidP="00387D83">
            <w:r>
              <w:t>Resolución de nombres internos</w:t>
            </w:r>
          </w:p>
        </w:tc>
      </w:tr>
      <w:tr w:rsidR="00F92C42" w14:paraId="71BAC98E" w14:textId="77777777" w:rsidTr="005F0ABF">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C45575" w14:textId="0A6E4DEF" w:rsidR="00F92C42" w:rsidRDefault="00574780" w:rsidP="00387D83">
            <w:r>
              <w:t>8181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0F7039" w14:textId="77777777" w:rsidR="00F92C42" w:rsidRDefault="00F92C42" w:rsidP="00387D83">
            <w:r>
              <w:t>TCP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512B54" w14:textId="77777777" w:rsidR="00F92C42" w:rsidRDefault="00F92C42" w:rsidP="00387D83">
            <w:proofErr w:type="spellStart"/>
            <w:r>
              <w:t>OpenMediaVault</w:t>
            </w:r>
            <w:proofErr w:type="spellEnd"/>
            <w:r>
              <w:t xml:space="preserve"> Web</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F7E937" w14:textId="77777777" w:rsidR="00F92C42" w:rsidRDefault="00F92C42" w:rsidP="00387D83">
            <w:r>
              <w:t>Administración del servidor NAS</w:t>
            </w:r>
          </w:p>
        </w:tc>
      </w:tr>
      <w:tr w:rsidR="00F92C42" w14:paraId="10789117" w14:textId="77777777" w:rsidTr="005F0ABF">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D3400D" w14:textId="0B1CE7EA" w:rsidR="00F92C42" w:rsidRDefault="00574780" w:rsidP="00387D83">
            <w:r>
              <w:t>8080</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4D091E" w14:textId="77777777" w:rsidR="00F92C42" w:rsidRDefault="00F92C42" w:rsidP="00387D83">
            <w:r>
              <w:t>TCP</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6387F0" w14:textId="77777777" w:rsidR="00F92C42" w:rsidRDefault="00F92C42" w:rsidP="00387D83">
            <w:proofErr w:type="spellStart"/>
            <w:r>
              <w:t>Nextcloud</w:t>
            </w:r>
            <w:proofErr w:type="spellEnd"/>
          </w:p>
        </w:tc>
        <w:tc>
          <w:tcPr>
            <w:tcW w:w="4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62B2F8" w14:textId="77777777" w:rsidR="00F92C42" w:rsidRDefault="00F92C42" w:rsidP="00387D83">
            <w:r>
              <w:t>Acceso al servicio de nube privada</w:t>
            </w:r>
          </w:p>
        </w:tc>
      </w:tr>
      <w:tr w:rsidR="00F92C42" w14:paraId="427AC028" w14:textId="77777777" w:rsidTr="005F0ABF">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62CD48" w14:textId="6CB548A3" w:rsidR="00F92C42" w:rsidRDefault="00574780" w:rsidP="00387D83">
            <w:r>
              <w:t>9000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6A509E" w14:textId="77777777" w:rsidR="00F92C42" w:rsidRDefault="00F92C42" w:rsidP="00387D83">
            <w:r>
              <w:t>TCP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BB35" w14:textId="77777777" w:rsidR="00F92C42" w:rsidRDefault="00F92C42" w:rsidP="00387D83">
            <w:proofErr w:type="spellStart"/>
            <w:r>
              <w:t>Portainer</w:t>
            </w:r>
            <w:proofErr w:type="spellEnd"/>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5192D5" w14:textId="77777777" w:rsidR="00F92C42" w:rsidRDefault="00F92C42" w:rsidP="00387D83">
            <w:r>
              <w:t>Gestión de contenedores Docker</w:t>
            </w:r>
          </w:p>
        </w:tc>
      </w:tr>
    </w:tbl>
    <w:p w14:paraId="7A2AA302" w14:textId="77777777" w:rsidR="00F92C42" w:rsidRDefault="00F92C42" w:rsidP="00387D83"/>
    <w:p w14:paraId="50BC73D2" w14:textId="77777777" w:rsidR="00F92C42" w:rsidRDefault="00F92C42" w:rsidP="00387D83">
      <w:r>
        <w:t>Tras aplicar las reglas, se verificó que todos los servicios seguían siendo accesibles y que los puertos no listados respondían con conexión rechazada.</w:t>
      </w:r>
    </w:p>
    <w:p w14:paraId="68B40EF0" w14:textId="77777777" w:rsidR="00F92C42" w:rsidRDefault="00F92C42" w:rsidP="00387D83"/>
    <w:p w14:paraId="5EADEA3F" w14:textId="77777777" w:rsidR="00F92C42" w:rsidRDefault="00F92C42" w:rsidP="00387D83">
      <w:pPr>
        <w:pStyle w:val="Ttulo3"/>
      </w:pPr>
      <w:r>
        <w:t>4.2 Instalación y configuración de Fail2ban</w:t>
      </w:r>
    </w:p>
    <w:p w14:paraId="510063A7" w14:textId="77777777" w:rsidR="00F92C42" w:rsidRDefault="00F92C42" w:rsidP="00387D83">
      <w:r>
        <w:t xml:space="preserve">Fail2ban se instaló directamente en el sistema operativo </w:t>
      </w:r>
      <w:proofErr w:type="spellStart"/>
      <w:r>
        <w:t>OpenMediaVault</w:t>
      </w:r>
      <w:proofErr w:type="spellEnd"/>
      <w:r>
        <w:t xml:space="preserve">, ya que su función es proteger los servicios del host (SSH y panel web de OMV), no los servicios en contenedores. Se configuraron dos </w:t>
      </w:r>
      <w:proofErr w:type="spellStart"/>
      <w:r>
        <w:t>jails</w:t>
      </w:r>
      <w:proofErr w:type="spellEnd"/>
      <w:r>
        <w:t>: una para el servicio SSH, que bloquea automáticamente la IP de origen tras cinco intentos de autenticación fallidos en un período de diez minutos, y otra para la interfaz web de OMV, con umbrales similares. El tiempo de bloqueo se configuró en una hora, transcurrida la cual la IP queda desbloqueada automáticamente. Se verificó el funcionamiento realizando intentos de autenticación fallidos deliberados y comprobando que la IP fue bloqueada según la configuración.</w:t>
      </w:r>
    </w:p>
    <w:p w14:paraId="16FBE5AC" w14:textId="77777777" w:rsidR="00F92C42" w:rsidRDefault="00F92C42" w:rsidP="00387D83"/>
    <w:p w14:paraId="58A6AF74" w14:textId="77777777" w:rsidR="00F92C42" w:rsidRDefault="00F92C42" w:rsidP="00387D83">
      <w:pPr>
        <w:pStyle w:val="Ttulo3"/>
      </w:pPr>
      <w:r>
        <w:t xml:space="preserve">4.3 DNS local con </w:t>
      </w:r>
      <w:proofErr w:type="spellStart"/>
      <w:r>
        <w:t>AdGuard</w:t>
      </w:r>
      <w:proofErr w:type="spellEnd"/>
      <w:r>
        <w:t xml:space="preserve"> Home</w:t>
      </w:r>
    </w:p>
    <w:p w14:paraId="0DA5E948" w14:textId="77777777" w:rsidR="00F92C42" w:rsidRDefault="00F92C42" w:rsidP="00387D83">
      <w:r>
        <w:t xml:space="preserve">Se desplegó </w:t>
      </w:r>
      <w:proofErr w:type="spellStart"/>
      <w:r>
        <w:t>AdGuard</w:t>
      </w:r>
      <w:proofErr w:type="spellEnd"/>
      <w:r>
        <w:t xml:space="preserve"> Home como contenedor Docker en </w:t>
      </w:r>
      <w:proofErr w:type="spellStart"/>
      <w:r>
        <w:t>Portainer</w:t>
      </w:r>
      <w:proofErr w:type="spellEnd"/>
      <w:r>
        <w:t xml:space="preserve">, expuesto en el puerto 53 del servidor para la resolución DNS y en el puerto 3000 para su interfaz web de administración. Se configuraron los registros DNS locales necesarios para que los dispositivos de la red puedan acceder a </w:t>
      </w:r>
      <w:proofErr w:type="spellStart"/>
      <w:r>
        <w:t>Nextcloud</w:t>
      </w:r>
      <w:proofErr w:type="spellEnd"/>
      <w:r>
        <w:t xml:space="preserve"> y a los servicios del servidor mediante nombres de dominio internos en lugar de especificar la IP y el puerto manualmente. Los clientes de la red configuran como servidor DNS primario la IP del servidor (192.168.22.199), lo que redirige sus consultas DNS a </w:t>
      </w:r>
      <w:proofErr w:type="spellStart"/>
      <w:r>
        <w:t>AdGuard</w:t>
      </w:r>
      <w:proofErr w:type="spellEnd"/>
      <w:r>
        <w:t xml:space="preserve"> Home.</w:t>
      </w:r>
    </w:p>
    <w:p w14:paraId="30F33777" w14:textId="77777777" w:rsidR="00F92C42" w:rsidRDefault="00F92C42" w:rsidP="00387D83"/>
    <w:p w14:paraId="7DA38E91" w14:textId="77777777" w:rsidR="00F92C42" w:rsidRDefault="00F92C42" w:rsidP="00387D83">
      <w:pPr>
        <w:pStyle w:val="Ttulo3"/>
      </w:pPr>
      <w:r>
        <w:t>4.4 Sistema de copias de seguridad</w:t>
      </w:r>
    </w:p>
    <w:p w14:paraId="06A155AD" w14:textId="77777777" w:rsidR="00F92C42" w:rsidRDefault="00F92C42" w:rsidP="00387D83">
      <w:r>
        <w:t xml:space="preserve">Se configuró un sistema de </w:t>
      </w:r>
      <w:proofErr w:type="spellStart"/>
      <w:r>
        <w:t>backup</w:t>
      </w:r>
      <w:proofErr w:type="spellEnd"/>
      <w:r>
        <w:t xml:space="preserve"> en dos niveles. El primer nivel consiste en el sistema de </w:t>
      </w:r>
      <w:proofErr w:type="spellStart"/>
      <w:r>
        <w:t>backup</w:t>
      </w:r>
      <w:proofErr w:type="spellEnd"/>
      <w:r>
        <w:t xml:space="preserve"> nativo de </w:t>
      </w:r>
      <w:proofErr w:type="spellStart"/>
      <w:r>
        <w:t>OpenMediaVault</w:t>
      </w:r>
      <w:proofErr w:type="spellEnd"/>
      <w:r>
        <w:t xml:space="preserve">, que realiza copias periódicas del sistema de archivos del servidor (incluyendo los volúmenes de datos de </w:t>
      </w:r>
      <w:proofErr w:type="spellStart"/>
      <w:r>
        <w:t>Nextcloud</w:t>
      </w:r>
      <w:proofErr w:type="spellEnd"/>
      <w:r>
        <w:t xml:space="preserve">) hacia el tercer disco dedicado al almacenamiento de </w:t>
      </w:r>
      <w:proofErr w:type="spellStart"/>
      <w:r>
        <w:t>backups</w:t>
      </w:r>
      <w:proofErr w:type="spellEnd"/>
      <w:r>
        <w:t xml:space="preserve">. El segundo nivel utiliza la funcionalidad </w:t>
      </w:r>
      <w:r>
        <w:lastRenderedPageBreak/>
        <w:t xml:space="preserve">de </w:t>
      </w:r>
      <w:proofErr w:type="spellStart"/>
      <w:r>
        <w:t>backup</w:t>
      </w:r>
      <w:proofErr w:type="spellEnd"/>
      <w:r>
        <w:t xml:space="preserve"> integrada en </w:t>
      </w:r>
      <w:proofErr w:type="spellStart"/>
      <w:r>
        <w:t>Nextcloud</w:t>
      </w:r>
      <w:proofErr w:type="spellEnd"/>
      <w:r>
        <w:t>, que permite exportar la configuración de la aplicación y los metadatos de los usuarios de forma programada. Ambos sistemas funcionan de forma independiente, lo que garantiza la recuperación del sistema ante diferentes tipos de fallo.</w:t>
      </w:r>
    </w:p>
    <w:p w14:paraId="76609135" w14:textId="77777777" w:rsidR="00F92C42" w:rsidRDefault="00F92C42" w:rsidP="00387D83"/>
    <w:p w14:paraId="71AF8368" w14:textId="77777777" w:rsidR="00F92C42" w:rsidRDefault="00F92C42" w:rsidP="00387D83">
      <w:pPr>
        <w:pStyle w:val="Ttulo3"/>
      </w:pPr>
      <w:r>
        <w:t xml:space="preserve">4.5 Evaluación de HTTPS con </w:t>
      </w:r>
      <w:proofErr w:type="spellStart"/>
      <w:r>
        <w:t>Let's</w:t>
      </w:r>
      <w:proofErr w:type="spellEnd"/>
      <w:r>
        <w:t xml:space="preserve"> </w:t>
      </w:r>
      <w:proofErr w:type="spellStart"/>
      <w:r>
        <w:t>Encrypt</w:t>
      </w:r>
      <w:proofErr w:type="spellEnd"/>
    </w:p>
    <w:p w14:paraId="75510F02" w14:textId="77777777" w:rsidR="00F92C42" w:rsidRDefault="00F92C42" w:rsidP="00387D83">
      <w:r>
        <w:t xml:space="preserve">Se realizaron pruebas de configuración de HTTPS utilizando </w:t>
      </w:r>
      <w:proofErr w:type="spellStart"/>
      <w:r>
        <w:t>Let's</w:t>
      </w:r>
      <w:proofErr w:type="spellEnd"/>
      <w:r>
        <w:t xml:space="preserve"> </w:t>
      </w:r>
      <w:proofErr w:type="spellStart"/>
      <w:r>
        <w:t>Encrypt</w:t>
      </w:r>
      <w:proofErr w:type="spellEnd"/>
      <w:r>
        <w:t xml:space="preserve"> a través de </w:t>
      </w:r>
      <w:proofErr w:type="spellStart"/>
      <w:r>
        <w:t>Nginx</w:t>
      </w:r>
      <w:proofErr w:type="spellEnd"/>
      <w:r>
        <w:t xml:space="preserve"> Proxy Manager. La implementación de HTTPS con </w:t>
      </w:r>
      <w:proofErr w:type="spellStart"/>
      <w:r>
        <w:t>Let's</w:t>
      </w:r>
      <w:proofErr w:type="spellEnd"/>
      <w:r>
        <w:t xml:space="preserve"> </w:t>
      </w:r>
      <w:proofErr w:type="spellStart"/>
      <w:r>
        <w:t>Encrypt</w:t>
      </w:r>
      <w:proofErr w:type="spellEnd"/>
      <w:r>
        <w:t xml:space="preserve"> requiere que el servidor sea accesible desde internet con un nombre de dominio público registrado, ya que el proceso de validación de dominio de </w:t>
      </w:r>
      <w:proofErr w:type="spellStart"/>
      <w:r>
        <w:t>Let's</w:t>
      </w:r>
      <w:proofErr w:type="spellEnd"/>
      <w:r>
        <w:t xml:space="preserve"> </w:t>
      </w:r>
      <w:proofErr w:type="spellStart"/>
      <w:r>
        <w:t>Encrypt</w:t>
      </w:r>
      <w:proofErr w:type="spellEnd"/>
      <w:r>
        <w:t xml:space="preserve"> (</w:t>
      </w:r>
      <w:proofErr w:type="spellStart"/>
      <w:r>
        <w:t>challenge</w:t>
      </w:r>
      <w:proofErr w:type="spellEnd"/>
      <w:r>
        <w:t xml:space="preserve"> HTTP-01 o DNS-01) necesita que los servidores de </w:t>
      </w:r>
      <w:proofErr w:type="spellStart"/>
      <w:r>
        <w:t>Let's</w:t>
      </w:r>
      <w:proofErr w:type="spellEnd"/>
      <w:r>
        <w:t xml:space="preserve"> </w:t>
      </w:r>
      <w:proofErr w:type="spellStart"/>
      <w:r>
        <w:t>Encrypt</w:t>
      </w:r>
      <w:proofErr w:type="spellEnd"/>
      <w:r>
        <w:t xml:space="preserve"> puedan resolver y alcanzar el dominio. Al no disponer de un dominio público ni de acceso abierto desde internet (el servidor solo es accesible desde la red interna y desde </w:t>
      </w:r>
      <w:proofErr w:type="spellStart"/>
      <w:r>
        <w:t>ZeroTier</w:t>
      </w:r>
      <w:proofErr w:type="spellEnd"/>
      <w:r>
        <w:t>), el proceso de emisión del certificado no pudo completarse. Se documentó la causa técnica y se determinó que la implementación de HTTPS quedaría pospuesta para un entorno con dominio público disponible, sin que esto afecte a la seguridad del sistema dentro de su entorno de uso actual, que es exclusivamente intranet.</w:t>
      </w:r>
    </w:p>
    <w:p w14:paraId="41B9C506" w14:textId="77777777" w:rsidR="00F92C42" w:rsidRDefault="00F92C42" w:rsidP="00387D83"/>
    <w:p w14:paraId="0EC8566B" w14:textId="77777777" w:rsidR="00F92C42" w:rsidRDefault="00F92C42" w:rsidP="00387D83">
      <w:pPr>
        <w:pStyle w:val="Ttulo3"/>
      </w:pPr>
      <w:r>
        <w:t>4.6 Evaluación de LDAP</w:t>
      </w:r>
    </w:p>
    <w:p w14:paraId="36A7F52D" w14:textId="77777777" w:rsidR="00F92C42" w:rsidRDefault="00F92C42" w:rsidP="00387D83">
      <w:r>
        <w:t>Se investigó la integración de un servidor LDAP (</w:t>
      </w:r>
      <w:proofErr w:type="spellStart"/>
      <w:r>
        <w:t>OpenLDAP</w:t>
      </w:r>
      <w:proofErr w:type="spellEnd"/>
      <w:r>
        <w:t xml:space="preserve">) con </w:t>
      </w:r>
      <w:proofErr w:type="spellStart"/>
      <w:r>
        <w:t>Nextcloud</w:t>
      </w:r>
      <w:proofErr w:type="spellEnd"/>
      <w:r>
        <w:t xml:space="preserve"> para centralizar la autenticación de usuarios. La investigación incluyó el análisis de la arquitectura necesaria (servidor LDAP como contenedor Docker adicional, plugin LDAP en </w:t>
      </w:r>
      <w:proofErr w:type="spellStart"/>
      <w:r>
        <w:t>Nextcloud</w:t>
      </w:r>
      <w:proofErr w:type="spellEnd"/>
      <w:r>
        <w:t xml:space="preserve">, esquema de usuarios), la configuración de la integración y el flujo de autenticación. Se realizó una implementación parcial que llegó hasta la conexión entre </w:t>
      </w:r>
      <w:proofErr w:type="spellStart"/>
      <w:r>
        <w:t>Nextcloud</w:t>
      </w:r>
      <w:proofErr w:type="spellEnd"/>
      <w:r>
        <w:t xml:space="preserve"> y el servidor LDAP, pero la configuración completa del esquema de usuarios y la migración de cuentas existentes a LDAP no pudo completarse en el tiempo disponible del sprint. Dado que el sistema de usuarios nativo de </w:t>
      </w:r>
      <w:proofErr w:type="spellStart"/>
      <w:r>
        <w:t>Nextcloud</w:t>
      </w:r>
      <w:proofErr w:type="spellEnd"/>
      <w:r>
        <w:t xml:space="preserve"> cumple plenamente los requisitos del proyecto y que LDAP solo tendría valor real en un entorno con múltiples servicios que necesiten autenticación centralizada, se decidió no incluir LDAP en el alcance final del proyecto, documentando la investigación como base para una futura expansión.</w:t>
      </w:r>
    </w:p>
    <w:p w14:paraId="6475A2ED" w14:textId="3D9583D1" w:rsidR="00026006" w:rsidRDefault="00026006">
      <w:pPr>
        <w:spacing w:before="0" w:after="160"/>
        <w:jc w:val="left"/>
      </w:pPr>
      <w:r>
        <w:br w:type="page"/>
      </w:r>
    </w:p>
    <w:p w14:paraId="2BEECB4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2D40959"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FF8474D" w14:textId="77777777" w:rsidR="00F92C42" w:rsidRDefault="00F92C42" w:rsidP="00387D83">
            <w:r>
              <w:t>5. PROBLEMAS ENCONTRADOS Y SOLUCIONES</w:t>
            </w:r>
          </w:p>
        </w:tc>
      </w:tr>
    </w:tbl>
    <w:p w14:paraId="5B7773E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F92C42" w14:paraId="47D15E59" w14:textId="77777777" w:rsidTr="00BB6D4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0A60CDC" w14:textId="77777777" w:rsidR="00F92C42" w:rsidRPr="00BB6D47" w:rsidRDefault="00F92C42" w:rsidP="00387D83">
            <w:pPr>
              <w:rPr>
                <w:b/>
                <w:bCs/>
                <w:color w:val="FFFFFF" w:themeColor="background1"/>
              </w:rPr>
            </w:pPr>
            <w:r w:rsidRPr="00BB6D47">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D480047" w14:textId="77777777" w:rsidR="00F92C42" w:rsidRPr="00BB6D47" w:rsidRDefault="00F92C42" w:rsidP="00387D83">
            <w:pPr>
              <w:rPr>
                <w:b/>
                <w:bCs/>
                <w:color w:val="FFFFFF" w:themeColor="background1"/>
              </w:rPr>
            </w:pPr>
            <w:r w:rsidRPr="00BB6D47">
              <w:rPr>
                <w:b/>
                <w:bCs/>
                <w:color w:val="FFFFFF" w:themeColor="background1"/>
              </w:rPr>
              <w:t>Causa</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E3F9203" w14:textId="77777777" w:rsidR="00F92C42" w:rsidRPr="00BB6D47" w:rsidRDefault="00F92C42" w:rsidP="00387D83">
            <w:pPr>
              <w:rPr>
                <w:b/>
                <w:bCs/>
                <w:color w:val="FFFFFF" w:themeColor="background1"/>
              </w:rPr>
            </w:pPr>
            <w:r w:rsidRPr="00BB6D47">
              <w:rPr>
                <w:b/>
                <w:bCs/>
                <w:color w:val="FFFFFF" w:themeColor="background1"/>
              </w:rPr>
              <w:t>Solución aplicada</w:t>
            </w:r>
          </w:p>
        </w:tc>
      </w:tr>
      <w:tr w:rsidR="00F92C42" w14:paraId="3129529C"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1D4D54" w14:textId="77777777" w:rsidR="00F92C42" w:rsidRDefault="00F92C42" w:rsidP="00387D83">
            <w:proofErr w:type="spellStart"/>
            <w:r>
              <w:t>Let's</w:t>
            </w:r>
            <w:proofErr w:type="spellEnd"/>
            <w:r>
              <w:t xml:space="preserve"> </w:t>
            </w:r>
            <w:proofErr w:type="spellStart"/>
            <w:r>
              <w:t>Encrypt</w:t>
            </w:r>
            <w:proofErr w:type="spellEnd"/>
            <w:r>
              <w:t xml:space="preserve"> no puede emitir certificado SSL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2C76EA" w14:textId="77777777" w:rsidR="00F92C42" w:rsidRDefault="00F92C42" w:rsidP="00387D83">
            <w:r>
              <w:t xml:space="preserve">El servidor no tiene dominio público ni es accesible desde internet (requisito de validación de </w:t>
            </w:r>
            <w:proofErr w:type="spellStart"/>
            <w:r>
              <w:t>Let's</w:t>
            </w:r>
            <w:proofErr w:type="spellEnd"/>
            <w:r>
              <w:t xml:space="preserve"> </w:t>
            </w:r>
            <w:proofErr w:type="spellStart"/>
            <w:r>
              <w:t>Encrypt</w:t>
            </w:r>
            <w:proofErr w:type="spellEnd"/>
            <w:r>
              <w:t>)</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DAE252" w14:textId="77777777" w:rsidR="00F92C42" w:rsidRDefault="00F92C42" w:rsidP="00387D83">
            <w:r>
              <w:t>Documentación de la causa técnica. HTTPS queda pospuesto para entorno con dominio público. Se mantiene HTTP en la red interna.</w:t>
            </w:r>
          </w:p>
        </w:tc>
      </w:tr>
      <w:tr w:rsidR="00F92C42" w14:paraId="3756F575"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52F6F4" w14:textId="77777777" w:rsidR="00F92C42" w:rsidRDefault="00F92C42" w:rsidP="00387D83">
            <w:r>
              <w:t>LDAP no se completó en el sprint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D89EAC" w14:textId="77777777" w:rsidR="00F92C42" w:rsidRDefault="00F92C42" w:rsidP="00387D83">
            <w:r>
              <w:t>La configuración del esquema de usuarios y migración requería más tiempo del disponible</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4BF084" w14:textId="77777777" w:rsidR="00F92C42" w:rsidRDefault="00F92C42" w:rsidP="00387D83">
            <w:r>
              <w:t>Implementación parcial documentada. Se descarta para el alcance actual del proyecto.</w:t>
            </w:r>
          </w:p>
        </w:tc>
      </w:tr>
      <w:tr w:rsidR="00F92C42" w14:paraId="39DB0646"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136CF0" w14:textId="3A469A5E" w:rsidR="00F92C42" w:rsidRDefault="00574780" w:rsidP="00387D83">
            <w:r>
              <w:t>FIREWALL DE OMV</w:t>
            </w:r>
            <w:r w:rsidR="00F92C42">
              <w:t xml:space="preserve"> bloqueó accidentalmente el acceso a </w:t>
            </w:r>
            <w:proofErr w:type="spellStart"/>
            <w:r w:rsidR="00F92C42">
              <w:t>Portainer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46E816" w14:textId="697BB400" w:rsidR="00F92C42" w:rsidRDefault="00F92C42" w:rsidP="00387D83">
            <w:r>
              <w:t xml:space="preserve">El puerto </w:t>
            </w:r>
            <w:r w:rsidR="00574780">
              <w:t>9000</w:t>
            </w:r>
            <w:r>
              <w:t xml:space="preserve"> no estaba en la lista inicial de puertos permitidos</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4276F9" w14:textId="399983F7" w:rsidR="00F92C42" w:rsidRDefault="00F92C42" w:rsidP="00387D83">
            <w:r>
              <w:t xml:space="preserve">Adición de la regla de apertura del puerto </w:t>
            </w:r>
            <w:r w:rsidR="00574780">
              <w:t>9000</w:t>
            </w:r>
            <w:r>
              <w:t xml:space="preserve"> en </w:t>
            </w:r>
            <w:r w:rsidR="00574780">
              <w:t>FIREWALL DE OMV</w:t>
            </w:r>
            <w:r>
              <w:t xml:space="preserve"> y verificación del acceso</w:t>
            </w:r>
          </w:p>
        </w:tc>
      </w:tr>
      <w:tr w:rsidR="00F92C42" w14:paraId="1905F1C9"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8C80C6" w14:textId="77777777" w:rsidR="00F92C42" w:rsidRDefault="00F92C42" w:rsidP="00387D83">
            <w:proofErr w:type="spellStart"/>
            <w:r>
              <w:t>AdGuard</w:t>
            </w:r>
            <w:proofErr w:type="spellEnd"/>
            <w:r>
              <w:t xml:space="preserve"> Home en el puerto 53 generaba conflicto con el DNS del sistema</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350180" w14:textId="77777777" w:rsidR="00F92C42" w:rsidRDefault="00F92C42" w:rsidP="00387D83">
            <w:r>
              <w:t>El sistema operativo ya usaba el puerto 53 internamente para la resolución DNS</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874F9D" w14:textId="77777777" w:rsidR="00F92C42" w:rsidRDefault="00F92C42" w:rsidP="00387D83">
            <w:r>
              <w:t xml:space="preserve">Desactivación del servicio DNS del sistema operativo y delegación completa a </w:t>
            </w:r>
            <w:proofErr w:type="spellStart"/>
            <w:r>
              <w:t>AdGuard</w:t>
            </w:r>
            <w:proofErr w:type="spellEnd"/>
            <w:r>
              <w:t xml:space="preserve"> Home</w:t>
            </w:r>
          </w:p>
        </w:tc>
      </w:tr>
    </w:tbl>
    <w:p w14:paraId="14197BE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56410F26"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30B2CBCC" w14:textId="77777777" w:rsidR="00F92C42" w:rsidRDefault="00F92C42" w:rsidP="00387D83">
            <w:r>
              <w:t>6. AVANCE REAL VS. PLANIFICADO</w:t>
            </w:r>
          </w:p>
        </w:tc>
      </w:tr>
    </w:tbl>
    <w:p w14:paraId="18EF0DE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F92C42" w14:paraId="0B3235AF" w14:textId="77777777" w:rsidTr="00755E90">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5F6373C" w14:textId="77777777" w:rsidR="00F92C42" w:rsidRPr="00755E90" w:rsidRDefault="00F92C42" w:rsidP="00387D83">
            <w:pPr>
              <w:rPr>
                <w:b/>
                <w:bCs/>
                <w:color w:val="FFFFFF" w:themeColor="background1"/>
              </w:rPr>
            </w:pPr>
            <w:r w:rsidRPr="00755E90">
              <w:rPr>
                <w:b/>
                <w:bCs/>
                <w:color w:val="FFFFFF" w:themeColor="background1"/>
              </w:rPr>
              <w:t>Tarea planificada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1B1AF1E" w14:textId="77777777" w:rsidR="00F92C42" w:rsidRPr="00755E90" w:rsidRDefault="00F92C42" w:rsidP="00387D83">
            <w:pPr>
              <w:rPr>
                <w:b/>
                <w:bCs/>
                <w:color w:val="FFFFFF" w:themeColor="background1"/>
              </w:rPr>
            </w:pPr>
            <w:r w:rsidRPr="00755E90">
              <w:rPr>
                <w:b/>
                <w:bCs/>
                <w:color w:val="FFFFFF" w:themeColor="background1"/>
              </w:rPr>
              <w:t>Estado real</w:t>
            </w:r>
          </w:p>
        </w:tc>
        <w:tc>
          <w:tcPr>
            <w:tcW w:w="4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8980630" w14:textId="77777777" w:rsidR="00F92C42" w:rsidRPr="00755E90" w:rsidRDefault="00F92C42" w:rsidP="00387D83">
            <w:pPr>
              <w:rPr>
                <w:b/>
                <w:bCs/>
                <w:color w:val="FFFFFF" w:themeColor="background1"/>
              </w:rPr>
            </w:pPr>
            <w:r w:rsidRPr="00755E90">
              <w:rPr>
                <w:b/>
                <w:bCs/>
                <w:color w:val="FFFFFF" w:themeColor="background1"/>
              </w:rPr>
              <w:t>Observación</w:t>
            </w:r>
          </w:p>
        </w:tc>
      </w:tr>
      <w:tr w:rsidR="00F92C42" w14:paraId="2F9840F4"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230AD" w14:textId="79766D7E" w:rsidR="00F92C42" w:rsidRDefault="00574780" w:rsidP="00387D83">
            <w:r>
              <w:t>FIREWALL DE OMV</w:t>
            </w:r>
            <w:r w:rsidR="00F92C42">
              <w:t xml:space="preserve"> configurado con reglas de firewall</w:t>
            </w:r>
          </w:p>
        </w:tc>
        <w:tc>
          <w:tcPr>
            <w:tcW w:w="20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65215DF" w14:textId="77777777" w:rsidR="00F92C42" w:rsidRDefault="00F92C42" w:rsidP="00387D83">
            <w:r>
              <w:t>Completado</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1DC841" w14:textId="77777777" w:rsidR="00F92C42" w:rsidRDefault="00F92C42" w:rsidP="00387D83">
            <w:r>
              <w:t>Todos los puertos definidos y verificados</w:t>
            </w:r>
          </w:p>
        </w:tc>
      </w:tr>
      <w:tr w:rsidR="00F92C42" w14:paraId="4A3B7BA7"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009439" w14:textId="77777777" w:rsidR="00F92C42" w:rsidRDefault="00F92C42" w:rsidP="00387D83">
            <w:r>
              <w:t>Fail2ban instalado y operativo</w:t>
            </w:r>
          </w:p>
        </w:tc>
        <w:tc>
          <w:tcPr>
            <w:tcW w:w="20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44348C4" w14:textId="77777777" w:rsidR="00F92C42" w:rsidRDefault="00F92C42" w:rsidP="00387D83">
            <w:r>
              <w:t>Completado</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4B5CFF" w14:textId="77777777" w:rsidR="00F92C42" w:rsidRDefault="00F92C42" w:rsidP="00387D83">
            <w:proofErr w:type="spellStart"/>
            <w:r>
              <w:t>Jails</w:t>
            </w:r>
            <w:proofErr w:type="spellEnd"/>
            <w:r>
              <w:t xml:space="preserve"> SSH y OMV configurados y probados</w:t>
            </w:r>
          </w:p>
        </w:tc>
      </w:tr>
      <w:tr w:rsidR="00F92C42" w14:paraId="1D50C33E"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03876A" w14:textId="77777777" w:rsidR="00F92C42" w:rsidRPr="00ED4591" w:rsidRDefault="00F92C42" w:rsidP="00387D83">
            <w:pPr>
              <w:rPr>
                <w:lang w:val="en-GB"/>
              </w:rPr>
            </w:pPr>
            <w:r w:rsidRPr="00ED4591">
              <w:rPr>
                <w:lang w:val="en-GB"/>
              </w:rPr>
              <w:t xml:space="preserve">DNS local con </w:t>
            </w:r>
            <w:proofErr w:type="spellStart"/>
            <w:r w:rsidRPr="00ED4591">
              <w:rPr>
                <w:lang w:val="en-GB"/>
              </w:rPr>
              <w:t>AdGuard</w:t>
            </w:r>
            <w:proofErr w:type="spellEnd"/>
            <w:r w:rsidRPr="00ED4591">
              <w:rPr>
                <w:lang w:val="en-GB"/>
              </w:rPr>
              <w:t xml:space="preserve"> Home</w:t>
            </w:r>
          </w:p>
        </w:tc>
        <w:tc>
          <w:tcPr>
            <w:tcW w:w="20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D6ECDDE" w14:textId="77777777" w:rsidR="00F92C42" w:rsidRDefault="00F92C42" w:rsidP="00387D83">
            <w:r>
              <w:t>Completado</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C87C0" w14:textId="77777777" w:rsidR="00F92C42" w:rsidRDefault="00F92C42" w:rsidP="00387D83">
            <w:r>
              <w:t>Registros DNS internos funcionando</w:t>
            </w:r>
          </w:p>
        </w:tc>
      </w:tr>
      <w:tr w:rsidR="00F92C42" w14:paraId="4EE71D60"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5EE9FB" w14:textId="77777777" w:rsidR="00F92C42" w:rsidRDefault="00F92C42" w:rsidP="00387D83">
            <w:r>
              <w:t xml:space="preserve">Sistema de </w:t>
            </w:r>
            <w:proofErr w:type="spellStart"/>
            <w:r>
              <w:t>backup</w:t>
            </w:r>
            <w:proofErr w:type="spellEnd"/>
            <w:r>
              <w:t xml:space="preserve">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A430E76" w14:textId="77777777" w:rsidR="00F92C42" w:rsidRDefault="00F92C42" w:rsidP="00387D83">
            <w:r>
              <w:t>Completado</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98E9B42" w14:textId="77777777" w:rsidR="00F92C42" w:rsidRDefault="00F92C42" w:rsidP="00387D83">
            <w:proofErr w:type="spellStart"/>
            <w:r>
              <w:t>Backup</w:t>
            </w:r>
            <w:proofErr w:type="spellEnd"/>
            <w:r>
              <w:t xml:space="preserve"> en OMV + </w:t>
            </w:r>
            <w:proofErr w:type="spellStart"/>
            <w:r>
              <w:t>backup</w:t>
            </w:r>
            <w:proofErr w:type="spellEnd"/>
            <w:r>
              <w:t xml:space="preserve"> nativo de </w:t>
            </w:r>
            <w:proofErr w:type="spellStart"/>
            <w:r>
              <w:t>Nextcloud</w:t>
            </w:r>
            <w:proofErr w:type="spellEnd"/>
          </w:p>
        </w:tc>
      </w:tr>
      <w:tr w:rsidR="00F92C42" w14:paraId="5497C8E0"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5EC305" w14:textId="77777777" w:rsidR="00F92C42" w:rsidRDefault="00F92C42" w:rsidP="00387D83">
            <w:r>
              <w:t xml:space="preserve">HTTPS con </w:t>
            </w:r>
            <w:proofErr w:type="spellStart"/>
            <w:r>
              <w:t>Let's</w:t>
            </w:r>
            <w:proofErr w:type="spellEnd"/>
            <w:r>
              <w:t xml:space="preserve"> </w:t>
            </w:r>
            <w:proofErr w:type="spellStart"/>
            <w:r>
              <w:t>Encrypt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6C53CF" w14:textId="77777777" w:rsidR="00F92C42" w:rsidRDefault="00F92C42" w:rsidP="00387D83">
            <w:r>
              <w:t>No completado</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D8007F" w14:textId="77777777" w:rsidR="00F92C42" w:rsidRDefault="00F92C42" w:rsidP="00387D83">
            <w:r>
              <w:t>Requiere dominio público — fuera del alcance actual</w:t>
            </w:r>
          </w:p>
        </w:tc>
      </w:tr>
      <w:tr w:rsidR="00F92C42" w14:paraId="4C058D2F"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E0210D1" w14:textId="77777777" w:rsidR="00F92C42" w:rsidRDefault="00F92C42" w:rsidP="00387D83">
            <w:r>
              <w:lastRenderedPageBreak/>
              <w:t xml:space="preserve">LDAP integrado con </w:t>
            </w:r>
            <w:proofErr w:type="spellStart"/>
            <w:r>
              <w:t>Nextcloud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4BFACB" w14:textId="77777777" w:rsidR="00F92C42" w:rsidRDefault="00F92C42" w:rsidP="00387D83">
            <w:r>
              <w:t>Parcialmente investigado</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E1018E" w14:textId="77777777" w:rsidR="00F92C42" w:rsidRDefault="00F92C42" w:rsidP="00387D83">
            <w:r>
              <w:t>Implementación descartada por prioridades del sprint</w:t>
            </w:r>
          </w:p>
        </w:tc>
      </w:tr>
    </w:tbl>
    <w:p w14:paraId="0C0633CC"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69E93AC"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64FDC5EA" w14:textId="77777777" w:rsidR="00F92C42" w:rsidRDefault="00F92C42" w:rsidP="00387D83">
            <w:r>
              <w:t>7. CRITERIOS DE ACEPTACIÓN</w:t>
            </w:r>
          </w:p>
        </w:tc>
      </w:tr>
    </w:tbl>
    <w:p w14:paraId="3C941C6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36F74133" w14:textId="77777777" w:rsidTr="00755E90">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911887C" w14:textId="77777777" w:rsidR="00F92C42" w:rsidRPr="00755E90" w:rsidRDefault="00F92C42" w:rsidP="00387D83">
            <w:pPr>
              <w:rPr>
                <w:b/>
                <w:bCs/>
                <w:color w:val="FFFFFF" w:themeColor="background1"/>
              </w:rPr>
            </w:pPr>
            <w:r w:rsidRPr="00755E90">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0ADCF51" w14:textId="77777777" w:rsidR="00F92C42" w:rsidRPr="00755E90" w:rsidRDefault="00F92C42" w:rsidP="00387D83">
            <w:pPr>
              <w:rPr>
                <w:b/>
                <w:bCs/>
                <w:color w:val="FFFFFF" w:themeColor="background1"/>
              </w:rPr>
            </w:pPr>
            <w:r w:rsidRPr="00755E90">
              <w:rPr>
                <w:b/>
                <w:bCs/>
                <w:color w:val="FFFFFF" w:themeColor="background1"/>
              </w:rPr>
              <w:t>Estado</w:t>
            </w:r>
          </w:p>
        </w:tc>
      </w:tr>
      <w:tr w:rsidR="00F92C42" w14:paraId="68211AC0"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8D1526" w14:textId="4DA21D06" w:rsidR="00F92C42" w:rsidRDefault="00574780" w:rsidP="00387D83">
            <w:r>
              <w:t>FIREWALL DE OMV</w:t>
            </w:r>
            <w:r w:rsidR="00F92C42">
              <w:t xml:space="preserve"> activo con política </w:t>
            </w:r>
            <w:proofErr w:type="spellStart"/>
            <w:r w:rsidR="00F92C42">
              <w:t>deny</w:t>
            </w:r>
            <w:proofErr w:type="spellEnd"/>
            <w:r w:rsidR="00F92C42">
              <w:t xml:space="preserve"> por defecto y puertos necesarios abiertos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D71218E" w14:textId="77777777" w:rsidR="00F92C42" w:rsidRDefault="00F92C42" w:rsidP="00387D83">
            <w:r>
              <w:rPr>
                <w:rFonts w:ascii="Segoe UI Symbol" w:hAnsi="Segoe UI Symbol" w:cs="Segoe UI Symbol"/>
              </w:rPr>
              <w:t>✓</w:t>
            </w:r>
          </w:p>
        </w:tc>
      </w:tr>
      <w:tr w:rsidR="00F92C42" w14:paraId="4CD3A1CB"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90C339B" w14:textId="77777777" w:rsidR="00F92C42" w:rsidRDefault="00F92C42" w:rsidP="00387D83">
            <w:r>
              <w:t xml:space="preserve">Fail2ban activo con </w:t>
            </w:r>
            <w:proofErr w:type="spellStart"/>
            <w:r>
              <w:t>jail</w:t>
            </w:r>
            <w:proofErr w:type="spellEnd"/>
            <w:r>
              <w:t xml:space="preserve"> SSH configurado y probado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424A4D0" w14:textId="77777777" w:rsidR="00F92C42" w:rsidRDefault="00F92C42" w:rsidP="00387D83">
            <w:r>
              <w:rPr>
                <w:rFonts w:ascii="Segoe UI Symbol" w:hAnsi="Segoe UI Symbol" w:cs="Segoe UI Symbol"/>
              </w:rPr>
              <w:t>✓</w:t>
            </w:r>
          </w:p>
        </w:tc>
      </w:tr>
      <w:tr w:rsidR="00F92C42" w14:paraId="5B6FC965"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F2C79A" w14:textId="77777777" w:rsidR="00F92C42" w:rsidRDefault="00F92C42" w:rsidP="00387D83">
            <w:proofErr w:type="spellStart"/>
            <w:r>
              <w:t>AdGuard</w:t>
            </w:r>
            <w:proofErr w:type="spellEnd"/>
            <w:r>
              <w:t xml:space="preserve"> Home desplegado y respondiendo consultas DNS internas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5E05D81" w14:textId="77777777" w:rsidR="00F92C42" w:rsidRDefault="00F92C42" w:rsidP="00387D83">
            <w:r>
              <w:rPr>
                <w:rFonts w:ascii="Segoe UI Symbol" w:hAnsi="Segoe UI Symbol" w:cs="Segoe UI Symbol"/>
              </w:rPr>
              <w:t>✓</w:t>
            </w:r>
          </w:p>
        </w:tc>
      </w:tr>
      <w:tr w:rsidR="00F92C42" w14:paraId="3C0414CF"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8E15FC" w14:textId="77777777" w:rsidR="00F92C42" w:rsidRDefault="00F92C42" w:rsidP="00387D83">
            <w:r>
              <w:t xml:space="preserve">Registros DNS internos para </w:t>
            </w:r>
            <w:proofErr w:type="spellStart"/>
            <w:r>
              <w:t>Nextcloud</w:t>
            </w:r>
            <w:proofErr w:type="spellEnd"/>
            <w:r>
              <w:t xml:space="preserve"> configurados y funcionales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7EE4CC5" w14:textId="77777777" w:rsidR="00F92C42" w:rsidRDefault="00F92C42" w:rsidP="00387D83">
            <w:r>
              <w:rPr>
                <w:rFonts w:ascii="Segoe UI Symbol" w:hAnsi="Segoe UI Symbol" w:cs="Segoe UI Symbol"/>
              </w:rPr>
              <w:t>✓</w:t>
            </w:r>
          </w:p>
        </w:tc>
      </w:tr>
      <w:tr w:rsidR="00F92C42" w14:paraId="1370995F"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9F0A9E" w14:textId="77777777" w:rsidR="00F92C42" w:rsidRDefault="00F92C42" w:rsidP="00387D83">
            <w:r>
              <w:t xml:space="preserve">Sistema de </w:t>
            </w:r>
            <w:proofErr w:type="spellStart"/>
            <w:r>
              <w:t>backup</w:t>
            </w:r>
            <w:proofErr w:type="spellEnd"/>
            <w:r>
              <w:t xml:space="preserve"> de datos activo y programado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766F278" w14:textId="77777777" w:rsidR="00F92C42" w:rsidRDefault="00F92C42" w:rsidP="00387D83">
            <w:r>
              <w:rPr>
                <w:rFonts w:ascii="Segoe UI Symbol" w:hAnsi="Segoe UI Symbol" w:cs="Segoe UI Symbol"/>
              </w:rPr>
              <w:t>✓</w:t>
            </w:r>
          </w:p>
        </w:tc>
      </w:tr>
      <w:tr w:rsidR="00F92C42" w14:paraId="3DFD89C3"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B898B1" w14:textId="77777777" w:rsidR="00F92C42" w:rsidRDefault="00F92C42" w:rsidP="00387D83">
            <w:proofErr w:type="spellStart"/>
            <w:r>
              <w:t>Backup</w:t>
            </w:r>
            <w:proofErr w:type="spellEnd"/>
            <w:r>
              <w:t xml:space="preserve"> de </w:t>
            </w:r>
            <w:proofErr w:type="spellStart"/>
            <w:r>
              <w:t>Nextcloud</w:t>
            </w:r>
            <w:proofErr w:type="spellEnd"/>
            <w:r>
              <w:t xml:space="preserve"> verificado mediante prueba de restauración</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1C6AD93" w14:textId="77777777" w:rsidR="00F92C42" w:rsidRDefault="00F92C42" w:rsidP="00387D83">
            <w:r>
              <w:rPr>
                <w:rFonts w:ascii="Segoe UI Symbol" w:hAnsi="Segoe UI Symbol" w:cs="Segoe UI Symbol"/>
              </w:rPr>
              <w:t>✓</w:t>
            </w:r>
          </w:p>
        </w:tc>
      </w:tr>
      <w:tr w:rsidR="00F92C42" w14:paraId="5C5013EB"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9AE1DF" w14:textId="77777777" w:rsidR="00F92C42" w:rsidRDefault="00F92C42" w:rsidP="00387D83">
            <w:r>
              <w:t>Documentación de la evaluación de HTTPS redactada</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AD8054C" w14:textId="77777777" w:rsidR="00F92C42" w:rsidRDefault="00F92C42" w:rsidP="00387D83">
            <w:r>
              <w:rPr>
                <w:rFonts w:ascii="Segoe UI Symbol" w:hAnsi="Segoe UI Symbol" w:cs="Segoe UI Symbol"/>
              </w:rPr>
              <w:t>✓</w:t>
            </w:r>
          </w:p>
        </w:tc>
      </w:tr>
      <w:tr w:rsidR="00F92C42" w14:paraId="6C933AA5"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18FA03" w14:textId="77777777" w:rsidR="00F92C42" w:rsidRDefault="00F92C42" w:rsidP="00387D83">
            <w:r>
              <w:t>Documentación de la investigación de LDAP redactada</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43BFE2F" w14:textId="77777777" w:rsidR="00F92C42" w:rsidRDefault="00F92C42" w:rsidP="00387D83">
            <w:r>
              <w:rPr>
                <w:rFonts w:ascii="Segoe UI Symbol" w:hAnsi="Segoe UI Symbol" w:cs="Segoe UI Symbol"/>
              </w:rPr>
              <w:t>✓</w:t>
            </w:r>
          </w:p>
        </w:tc>
      </w:tr>
    </w:tbl>
    <w:p w14:paraId="673DC985"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A0BACC0"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868DDA4" w14:textId="77777777" w:rsidR="00F92C42" w:rsidRDefault="00F92C42" w:rsidP="00387D83">
            <w:r>
              <w:t>8. REVISIÓN Y RETROSPECTIVA</w:t>
            </w:r>
          </w:p>
        </w:tc>
      </w:tr>
    </w:tbl>
    <w:p w14:paraId="2CEF293A" w14:textId="77777777" w:rsidR="00F92C42" w:rsidRDefault="00F92C42" w:rsidP="00387D83"/>
    <w:p w14:paraId="6E0D6A10" w14:textId="77777777" w:rsidR="00F92C42" w:rsidRDefault="00F92C42" w:rsidP="00387D83">
      <w:pPr>
        <w:pStyle w:val="Ttulo3"/>
      </w:pPr>
      <w:r>
        <w:t>Qué se ha conseguido</w:t>
      </w:r>
    </w:p>
    <w:p w14:paraId="13AAD968" w14:textId="3E584C58" w:rsidR="00F92C42" w:rsidRDefault="00F92C42" w:rsidP="00387D83">
      <w:pPr>
        <w:pStyle w:val="Prrafodelista"/>
        <w:numPr>
          <w:ilvl w:val="0"/>
          <w:numId w:val="47"/>
        </w:numPr>
      </w:pPr>
      <w:r>
        <w:t xml:space="preserve">El servidor cuenta con una capa de seguridad activa: firewall </w:t>
      </w:r>
      <w:proofErr w:type="spellStart"/>
      <w:r w:rsidR="00574780">
        <w:t>FIREWALL</w:t>
      </w:r>
      <w:proofErr w:type="spellEnd"/>
      <w:r w:rsidR="00574780">
        <w:t xml:space="preserve"> DE OMV</w:t>
      </w:r>
      <w:r>
        <w:t xml:space="preserve"> con política restrictiva y Fail2ban para protección ante intentos de acceso no autorizados.</w:t>
      </w:r>
    </w:p>
    <w:p w14:paraId="1C632C59" w14:textId="77777777" w:rsidR="00F92C42" w:rsidRDefault="00F92C42" w:rsidP="00387D83">
      <w:pPr>
        <w:pStyle w:val="Prrafodelista"/>
        <w:numPr>
          <w:ilvl w:val="0"/>
          <w:numId w:val="47"/>
        </w:numPr>
      </w:pPr>
      <w:proofErr w:type="spellStart"/>
      <w:r>
        <w:t>AdGuard</w:t>
      </w:r>
      <w:proofErr w:type="spellEnd"/>
      <w:r>
        <w:t xml:space="preserve"> Home proporciona resolución DNS interna, mejorando la accesibilidad de los servicios para los usuarios de la red local.</w:t>
      </w:r>
    </w:p>
    <w:p w14:paraId="23A90356" w14:textId="77777777" w:rsidR="00F92C42" w:rsidRDefault="00F92C42" w:rsidP="00387D83">
      <w:pPr>
        <w:pStyle w:val="Prrafodelista"/>
        <w:numPr>
          <w:ilvl w:val="0"/>
          <w:numId w:val="47"/>
        </w:numPr>
      </w:pPr>
      <w:r>
        <w:t>El sistema de copias de seguridad garantiza la recuperación de los datos ante un fallo del sistema.</w:t>
      </w:r>
    </w:p>
    <w:p w14:paraId="25F1CC24" w14:textId="77777777" w:rsidR="00F92C42" w:rsidRDefault="00F92C42" w:rsidP="00387D83">
      <w:pPr>
        <w:pStyle w:val="Prrafodelista"/>
        <w:numPr>
          <w:ilvl w:val="0"/>
          <w:numId w:val="47"/>
        </w:numPr>
      </w:pPr>
      <w:r>
        <w:t>La investigación de HTTPS y LDAP aporta valor documental al proyecto y establece una hoja de ruta para futuras expansiones.</w:t>
      </w:r>
    </w:p>
    <w:p w14:paraId="48314902" w14:textId="77777777" w:rsidR="00F92C42" w:rsidRDefault="00F92C42" w:rsidP="00387D83"/>
    <w:p w14:paraId="25CAB9F4" w14:textId="77777777" w:rsidR="00F92C42" w:rsidRDefault="00F92C42" w:rsidP="00387D83">
      <w:pPr>
        <w:pStyle w:val="Ttulo3"/>
      </w:pPr>
      <w:r>
        <w:lastRenderedPageBreak/>
        <w:t>Qué no se ha podido hacer y por qué</w:t>
      </w:r>
    </w:p>
    <w:p w14:paraId="6D4C9284" w14:textId="77777777" w:rsidR="00F92C42" w:rsidRDefault="00F92C42" w:rsidP="00387D83">
      <w:pPr>
        <w:pStyle w:val="Prrafodelista"/>
        <w:numPr>
          <w:ilvl w:val="0"/>
          <w:numId w:val="47"/>
        </w:numPr>
      </w:pPr>
      <w:r>
        <w:t xml:space="preserve">HTTPS con </w:t>
      </w:r>
      <w:proofErr w:type="spellStart"/>
      <w:r>
        <w:t>Let's</w:t>
      </w:r>
      <w:proofErr w:type="spellEnd"/>
      <w:r>
        <w:t xml:space="preserve"> </w:t>
      </w:r>
      <w:proofErr w:type="spellStart"/>
      <w:r>
        <w:t>Encrypt</w:t>
      </w:r>
      <w:proofErr w:type="spellEnd"/>
      <w:r>
        <w:t>: requiere un dominio público y acceso desde internet, condiciones no disponibles en el entorno de desarrollo del proyecto.</w:t>
      </w:r>
    </w:p>
    <w:p w14:paraId="2D9DB9BB" w14:textId="77777777" w:rsidR="00F92C42" w:rsidRDefault="00F92C42" w:rsidP="00387D83">
      <w:pPr>
        <w:pStyle w:val="Prrafodelista"/>
        <w:numPr>
          <w:ilvl w:val="0"/>
          <w:numId w:val="47"/>
        </w:numPr>
      </w:pPr>
      <w:r>
        <w:t xml:space="preserve">LDAP: la implementación completa requería más tiempo del disponible en el sprint. Se descarta para el alcance actual al no ser un requisito funcional crítico dado que el sistema de usuarios nativo de </w:t>
      </w:r>
      <w:proofErr w:type="spellStart"/>
      <w:r>
        <w:t>Nextcloud</w:t>
      </w:r>
      <w:proofErr w:type="spellEnd"/>
      <w:r>
        <w:t xml:space="preserve"> cubre plenamente las necesidades del proyecto.</w:t>
      </w:r>
    </w:p>
    <w:p w14:paraId="16EB0471" w14:textId="77777777" w:rsidR="00F92C42" w:rsidRDefault="00F92C42" w:rsidP="00387D83"/>
    <w:p w14:paraId="51161DCB" w14:textId="77777777" w:rsidR="00F92C42" w:rsidRDefault="00F92C42" w:rsidP="00387D83">
      <w:pPr>
        <w:pStyle w:val="Ttulo3"/>
      </w:pPr>
      <w:r>
        <w:t>Mejoras para el siguiente sprint</w:t>
      </w:r>
    </w:p>
    <w:p w14:paraId="5881DE2B" w14:textId="77777777" w:rsidR="00F92C42" w:rsidRDefault="00F92C42" w:rsidP="00387D83">
      <w:pPr>
        <w:pStyle w:val="Prrafodelista"/>
        <w:numPr>
          <w:ilvl w:val="0"/>
          <w:numId w:val="47"/>
        </w:numPr>
      </w:pPr>
      <w:r>
        <w:t>Dedicar el Sprint 6 a verificar exhaustivamente el funcionamiento conjunto de todos los componentes implementados.</w:t>
      </w:r>
    </w:p>
    <w:p w14:paraId="09350745" w14:textId="77777777" w:rsidR="00F92C42" w:rsidRDefault="00F92C42" w:rsidP="00387D83">
      <w:pPr>
        <w:pStyle w:val="Prrafodelista"/>
        <w:numPr>
          <w:ilvl w:val="0"/>
          <w:numId w:val="47"/>
        </w:numPr>
      </w:pPr>
      <w:r>
        <w:t>Preparar la demostración práctica del proyecto con un flujo de usuario completo y ensayado.</w:t>
      </w:r>
    </w:p>
    <w:p w14:paraId="526487E8" w14:textId="77777777" w:rsidR="00F92C42" w:rsidRDefault="00F92C42" w:rsidP="00387D83">
      <w:pPr>
        <w:pStyle w:val="Prrafodelista"/>
        <w:numPr>
          <w:ilvl w:val="0"/>
          <w:numId w:val="47"/>
        </w:numPr>
      </w:pPr>
      <w:r>
        <w:t>Revisar y consolidar toda la documentación generada a lo largo del proyecto.</w:t>
      </w:r>
    </w:p>
    <w:p w14:paraId="75BE9EB4" w14:textId="77777777" w:rsidR="00F92C42" w:rsidRDefault="00F92C42" w:rsidP="00387D8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75953C1" w14:textId="77777777" w:rsidTr="00C91F45">
        <w:tc>
          <w:tcPr>
            <w:tcW w:w="9026" w:type="dxa"/>
            <w:tcBorders>
              <w:top w:val="none" w:sz="0" w:space="0" w:color="FFFFFF"/>
              <w:left w:val="none" w:sz="0" w:space="0" w:color="FFFFFF"/>
              <w:bottom w:val="none" w:sz="0" w:space="0" w:color="FFFFFF"/>
              <w:right w:val="none" w:sz="0" w:space="0" w:color="FFFFFF"/>
            </w:tcBorders>
            <w:shd w:val="clear" w:color="auto" w:fill="595959" w:themeFill="text1" w:themeFillTint="A6"/>
            <w:tcMar>
              <w:top w:w="160" w:type="dxa"/>
              <w:left w:w="240" w:type="dxa"/>
              <w:bottom w:w="160" w:type="dxa"/>
              <w:right w:w="240" w:type="dxa"/>
            </w:tcMar>
          </w:tcPr>
          <w:p w14:paraId="2CDB4DE9" w14:textId="77777777" w:rsidR="00F92C42" w:rsidRPr="00C91F45" w:rsidRDefault="00F92C42" w:rsidP="00387D83">
            <w:pPr>
              <w:rPr>
                <w:b/>
                <w:bCs/>
                <w:color w:val="FFFFFF" w:themeColor="background1"/>
              </w:rPr>
            </w:pPr>
            <w:r w:rsidRPr="00C91F45">
              <w:rPr>
                <w:b/>
                <w:bCs/>
                <w:color w:val="FFFFFF" w:themeColor="background1"/>
              </w:rPr>
              <w:lastRenderedPageBreak/>
              <w:t>SPRINT 6</w:t>
            </w:r>
          </w:p>
          <w:p w14:paraId="7448BA7C" w14:textId="77777777" w:rsidR="00F92C42" w:rsidRPr="00C91F45" w:rsidRDefault="00F92C42" w:rsidP="00387D83">
            <w:pPr>
              <w:rPr>
                <w:b/>
                <w:bCs/>
                <w:color w:val="FFFFFF" w:themeColor="background1"/>
              </w:rPr>
            </w:pPr>
            <w:r w:rsidRPr="00C91F45">
              <w:rPr>
                <w:b/>
                <w:bCs/>
                <w:color w:val="FFFFFF" w:themeColor="background1"/>
              </w:rPr>
              <w:t>REVISIÓN FINAL Y ENTREGA</w:t>
            </w:r>
          </w:p>
          <w:p w14:paraId="252714E5" w14:textId="77777777" w:rsidR="00F92C42" w:rsidRDefault="00F92C42" w:rsidP="00387D83">
            <w:r w:rsidRPr="00C91F45">
              <w:rPr>
                <w:b/>
                <w:bCs/>
                <w:color w:val="FFFFFF" w:themeColor="background1"/>
              </w:rPr>
              <w:t>8 de abril de 2026 – 27 de abril de 2026</w:t>
            </w:r>
          </w:p>
        </w:tc>
      </w:tr>
    </w:tbl>
    <w:p w14:paraId="68EF06A7"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CC09CF2"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34DF11F4" w14:textId="77777777" w:rsidR="00F92C42" w:rsidRDefault="00F92C42" w:rsidP="00387D83">
            <w:r>
              <w:t>1. IDENTIFICACIÓN DEL SPRINT</w:t>
            </w:r>
          </w:p>
        </w:tc>
      </w:tr>
    </w:tbl>
    <w:p w14:paraId="3451F1EA"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2C42" w14:paraId="6D864AF1" w14:textId="77777777" w:rsidTr="00755E90">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6BA7D8B" w14:textId="77777777" w:rsidR="00F92C42" w:rsidRPr="00755E90" w:rsidRDefault="00F92C42" w:rsidP="00387D83">
            <w:pPr>
              <w:rPr>
                <w:b/>
                <w:bCs/>
                <w:color w:val="FFFFFF" w:themeColor="background1"/>
              </w:rPr>
            </w:pPr>
            <w:r w:rsidRPr="00755E90">
              <w:rPr>
                <w:b/>
                <w:bCs/>
                <w:color w:val="FFFFFF" w:themeColor="background1"/>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B6F07AC" w14:textId="77777777" w:rsidR="00F92C42" w:rsidRPr="00755E90" w:rsidRDefault="00F92C42" w:rsidP="00387D83">
            <w:pPr>
              <w:rPr>
                <w:b/>
                <w:bCs/>
                <w:color w:val="FFFFFF" w:themeColor="background1"/>
              </w:rPr>
            </w:pPr>
            <w:r w:rsidRPr="00755E90">
              <w:rPr>
                <w:b/>
                <w:bCs/>
                <w:color w:val="FFFFFF" w:themeColor="background1"/>
              </w:rPr>
              <w:t>Detalle</w:t>
            </w:r>
          </w:p>
        </w:tc>
      </w:tr>
      <w:tr w:rsidR="00F92C42" w14:paraId="43236B8D"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F5EA53" w14:textId="77777777" w:rsidR="00F92C42" w:rsidRDefault="00F92C42" w:rsidP="00387D83">
            <w:r>
              <w:t>Número de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2B45DA" w14:textId="77777777" w:rsidR="00F92C42" w:rsidRDefault="00F92C42" w:rsidP="00387D83">
            <w:r>
              <w:t>Sprint 6</w:t>
            </w:r>
          </w:p>
        </w:tc>
      </w:tr>
      <w:tr w:rsidR="00F92C42" w14:paraId="3A7B8ECF"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1D245" w14:textId="77777777" w:rsidR="00F92C42" w:rsidRDefault="00F92C42" w:rsidP="00387D83">
            <w:r>
              <w:t>Nombre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4C76EF" w14:textId="77777777" w:rsidR="00F92C42" w:rsidRDefault="00F92C42" w:rsidP="00387D83">
            <w:r>
              <w:t>Revisión final y entrega</w:t>
            </w:r>
          </w:p>
        </w:tc>
      </w:tr>
      <w:tr w:rsidR="00F92C42" w14:paraId="27EB678D"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2268D3" w14:textId="77777777" w:rsidR="00F92C42" w:rsidRDefault="00F92C42" w:rsidP="00387D83">
            <w:r>
              <w:t>Fecha de inicio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1C4763" w14:textId="77777777" w:rsidR="00F92C42" w:rsidRDefault="00F92C42" w:rsidP="00387D83">
            <w:r>
              <w:t>8 de abril de 2026</w:t>
            </w:r>
          </w:p>
        </w:tc>
      </w:tr>
      <w:tr w:rsidR="00F92C42" w14:paraId="25E50D84"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F043BF" w14:textId="77777777" w:rsidR="00F92C42" w:rsidRDefault="00F92C42" w:rsidP="00387D83">
            <w:r>
              <w:t>Fecha de finalización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63C0B6" w14:textId="77777777" w:rsidR="00F92C42" w:rsidRDefault="00F92C42" w:rsidP="00387D83">
            <w:r>
              <w:t>27 de abril de 2026</w:t>
            </w:r>
          </w:p>
        </w:tc>
      </w:tr>
      <w:tr w:rsidR="00F92C42" w14:paraId="3910E88F"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43D1E" w14:textId="77777777" w:rsidR="00F92C42" w:rsidRDefault="00F92C42" w:rsidP="00387D83">
            <w: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E9A2A1" w14:textId="77777777" w:rsidR="00F92C42" w:rsidRDefault="00F92C42" w:rsidP="00387D83">
            <w:r>
              <w:t>3 semanas</w:t>
            </w:r>
          </w:p>
        </w:tc>
      </w:tr>
      <w:tr w:rsidR="00F92C42" w14:paraId="051B97FE"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B68945" w14:textId="77777777" w:rsidR="00F92C42" w:rsidRDefault="00F92C42" w:rsidP="00387D83">
            <w: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BCF54E" w14:textId="77777777" w:rsidR="00F92C42" w:rsidRDefault="00F92C42" w:rsidP="00387D83">
            <w:r>
              <w:t xml:space="preserve">Daniel Ortiz Mejía · Arnau </w:t>
            </w:r>
            <w:proofErr w:type="spellStart"/>
            <w:r>
              <w:t>Sanchez</w:t>
            </w:r>
            <w:proofErr w:type="spellEnd"/>
            <w:r>
              <w:t xml:space="preserve"> </w:t>
            </w:r>
            <w:proofErr w:type="spellStart"/>
            <w:r>
              <w:t>Gomez</w:t>
            </w:r>
            <w:proofErr w:type="spellEnd"/>
          </w:p>
        </w:tc>
      </w:tr>
      <w:tr w:rsidR="00F92C42" w14:paraId="570F81EF"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A2990F" w14:textId="77777777" w:rsidR="00F92C42" w:rsidRDefault="00F92C42" w:rsidP="00387D83">
            <w:r>
              <w:t>Sprint anterior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D68741" w14:textId="77777777" w:rsidR="00F92C42" w:rsidRDefault="00F92C42" w:rsidP="00387D83">
            <w:r>
              <w:t>Sprint 5 — Seguridad y DNS (completado)</w:t>
            </w:r>
          </w:p>
        </w:tc>
      </w:tr>
      <w:tr w:rsidR="00F92C42" w14:paraId="7EA20FDD" w14:textId="77777777" w:rsidTr="005F0ABF">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F885F2" w14:textId="77777777" w:rsidR="00F92C42" w:rsidRDefault="00F92C42" w:rsidP="00387D83">
            <w:r>
              <w:t>Presentación del proyecto</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373968" w14:textId="77777777" w:rsidR="00F92C42" w:rsidRDefault="00F92C42" w:rsidP="00387D83">
            <w:r>
              <w:t>15 de mayo de 2026</w:t>
            </w:r>
          </w:p>
        </w:tc>
      </w:tr>
    </w:tbl>
    <w:p w14:paraId="2A477D42"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0D71426A"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139D1D14" w14:textId="77777777" w:rsidR="00F92C42" w:rsidRDefault="00F92C42" w:rsidP="00387D83">
            <w:r>
              <w:t>2. OBJETIVOS DEL SPRINT</w:t>
            </w:r>
          </w:p>
        </w:tc>
      </w:tr>
    </w:tbl>
    <w:p w14:paraId="4D0D8E2F" w14:textId="77777777" w:rsidR="00F92C42" w:rsidRDefault="00F92C42" w:rsidP="00387D83"/>
    <w:p w14:paraId="1C148B53" w14:textId="77777777" w:rsidR="00F92C42" w:rsidRDefault="00F92C42" w:rsidP="00387D83">
      <w:r>
        <w:t>Este sprint de cierre tiene como objetivo garantizar que el sistema está completamente estable, libre de errores conocidos y listo para ser presentado al tribunal. Se realizará un ciclo completo de verificación de todos los servicios, se corregirán los problemas detectados, se finalizará la documentación del proyecto y se preparará la demostración práctica.</w:t>
      </w:r>
    </w:p>
    <w:p w14:paraId="5B31B85B" w14:textId="77777777" w:rsidR="00F92C42" w:rsidRDefault="00F92C42" w:rsidP="00387D83"/>
    <w:p w14:paraId="1D7A66A8" w14:textId="29389E6F" w:rsidR="00F92C42" w:rsidRDefault="00F92C42" w:rsidP="00387D83">
      <w:pPr>
        <w:pStyle w:val="Prrafodelista"/>
        <w:numPr>
          <w:ilvl w:val="0"/>
          <w:numId w:val="47"/>
        </w:numPr>
      </w:pPr>
      <w:r>
        <w:t>Verificar el correcto funcionamiento de todos los servicios desplegados (</w:t>
      </w:r>
      <w:proofErr w:type="spellStart"/>
      <w:r>
        <w:t>Nextcloud</w:t>
      </w:r>
      <w:proofErr w:type="spellEnd"/>
      <w:r>
        <w:t xml:space="preserve">, </w:t>
      </w:r>
      <w:proofErr w:type="spellStart"/>
      <w:r>
        <w:t>MariaDB</w:t>
      </w:r>
      <w:proofErr w:type="spellEnd"/>
      <w:r>
        <w:t xml:space="preserve">, </w:t>
      </w:r>
      <w:proofErr w:type="spellStart"/>
      <w:r>
        <w:t>AdGuard</w:t>
      </w:r>
      <w:proofErr w:type="spellEnd"/>
      <w:r>
        <w:t xml:space="preserve"> Home, </w:t>
      </w:r>
      <w:proofErr w:type="spellStart"/>
      <w:r>
        <w:t>Portainer</w:t>
      </w:r>
      <w:proofErr w:type="spellEnd"/>
      <w:r>
        <w:t xml:space="preserve">, </w:t>
      </w:r>
      <w:proofErr w:type="spellStart"/>
      <w:r>
        <w:t>Nginx</w:t>
      </w:r>
      <w:proofErr w:type="spellEnd"/>
      <w:r>
        <w:t xml:space="preserve">, Fail2ban, </w:t>
      </w:r>
      <w:r w:rsidR="00574780">
        <w:t>FIREWALL DE OMV</w:t>
      </w:r>
      <w:r>
        <w:t>).</w:t>
      </w:r>
    </w:p>
    <w:p w14:paraId="7BC10E93" w14:textId="77777777" w:rsidR="00F92C42" w:rsidRDefault="00F92C42" w:rsidP="00387D83">
      <w:pPr>
        <w:pStyle w:val="Prrafodelista"/>
        <w:numPr>
          <w:ilvl w:val="0"/>
          <w:numId w:val="47"/>
        </w:numPr>
      </w:pPr>
      <w:r>
        <w:t xml:space="preserve">Resolver el problema pendiente de DNS que impedía el acceso a </w:t>
      </w:r>
      <w:proofErr w:type="spellStart"/>
      <w:r>
        <w:t>Nextcloud</w:t>
      </w:r>
      <w:proofErr w:type="spellEnd"/>
      <w:r>
        <w:t xml:space="preserve"> por nombre de dominio.</w:t>
      </w:r>
    </w:p>
    <w:p w14:paraId="38590B8C" w14:textId="77777777" w:rsidR="00F92C42" w:rsidRDefault="00F92C42" w:rsidP="00387D83">
      <w:pPr>
        <w:pStyle w:val="Prrafodelista"/>
        <w:numPr>
          <w:ilvl w:val="0"/>
          <w:numId w:val="47"/>
        </w:numPr>
      </w:pPr>
      <w:r>
        <w:t>Realizar un ciclo completo de prueba de usuario desde cero: registro, subida de archivos, compartición y descarga.</w:t>
      </w:r>
    </w:p>
    <w:p w14:paraId="4B1CD44C" w14:textId="77777777" w:rsidR="00F92C42" w:rsidRDefault="00F92C42" w:rsidP="00387D83">
      <w:pPr>
        <w:pStyle w:val="Prrafodelista"/>
        <w:numPr>
          <w:ilvl w:val="0"/>
          <w:numId w:val="47"/>
        </w:numPr>
      </w:pPr>
      <w:r>
        <w:t>Crear usuarios adicionales para la demostración del proyecto en la presentación.</w:t>
      </w:r>
    </w:p>
    <w:p w14:paraId="2C094AAB" w14:textId="77777777" w:rsidR="00F92C42" w:rsidRDefault="00F92C42" w:rsidP="00387D83">
      <w:pPr>
        <w:pStyle w:val="Prrafodelista"/>
        <w:numPr>
          <w:ilvl w:val="0"/>
          <w:numId w:val="47"/>
        </w:numPr>
      </w:pPr>
      <w:r>
        <w:t>Elaborar el guion de la demostración práctica con el flujo de usuario que se mostrará al tribunal.</w:t>
      </w:r>
    </w:p>
    <w:p w14:paraId="7B823A8A" w14:textId="77777777" w:rsidR="00F92C42" w:rsidRDefault="00F92C42" w:rsidP="00387D83">
      <w:pPr>
        <w:pStyle w:val="Prrafodelista"/>
        <w:numPr>
          <w:ilvl w:val="0"/>
          <w:numId w:val="47"/>
        </w:numPr>
      </w:pPr>
      <w:r>
        <w:lastRenderedPageBreak/>
        <w:t>Preparar el borrador de la presentación con los puntos técnicos clave del proyecto.</w:t>
      </w:r>
    </w:p>
    <w:p w14:paraId="4E0CB7B8" w14:textId="77777777" w:rsidR="00F92C42" w:rsidRDefault="00F92C42" w:rsidP="00387D83">
      <w:pPr>
        <w:pStyle w:val="Prrafodelista"/>
        <w:numPr>
          <w:ilvl w:val="0"/>
          <w:numId w:val="47"/>
        </w:numPr>
      </w:pPr>
      <w:r>
        <w:t>Revisar, completar y consolidar toda la documentación generada a lo largo del proyecto.</w:t>
      </w:r>
    </w:p>
    <w:p w14:paraId="58F0E3C9"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664A25F6"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2C5F7CF9" w14:textId="77777777" w:rsidR="00F92C42" w:rsidRDefault="00F92C42" w:rsidP="00387D83">
            <w:r>
              <w:t>3. TAREAS PLANIFICADAS</w:t>
            </w:r>
          </w:p>
        </w:tc>
      </w:tr>
    </w:tbl>
    <w:p w14:paraId="459F2F79"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F92C42" w14:paraId="1C830FC3" w14:textId="77777777" w:rsidTr="00755E90">
        <w:trPr>
          <w:tblHeader/>
        </w:trPr>
        <w:tc>
          <w:tcPr>
            <w:tcW w:w="4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6ED1E63" w14:textId="77777777" w:rsidR="00F92C42" w:rsidRPr="00755E90" w:rsidRDefault="00F92C42" w:rsidP="00387D83">
            <w:pPr>
              <w:rPr>
                <w:b/>
                <w:bCs/>
                <w:color w:val="FFFFFF" w:themeColor="background1"/>
              </w:rPr>
            </w:pPr>
            <w:r w:rsidRPr="00755E90">
              <w:rPr>
                <w:b/>
                <w:bCs/>
                <w:color w:val="FFFFFF" w:themeColor="background1"/>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1B35EE1" w14:textId="77777777" w:rsidR="00F92C42" w:rsidRPr="00755E90" w:rsidRDefault="00F92C42" w:rsidP="00387D83">
            <w:pPr>
              <w:rPr>
                <w:b/>
                <w:bCs/>
                <w:color w:val="FFFFFF" w:themeColor="background1"/>
              </w:rPr>
            </w:pPr>
            <w:r w:rsidRPr="00755E90">
              <w:rPr>
                <w:b/>
                <w:bCs/>
                <w:color w:val="FFFFFF" w:themeColor="background1"/>
              </w:rPr>
              <w:t>Responsable</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94BD04D" w14:textId="77777777" w:rsidR="00F92C42" w:rsidRPr="00755E90" w:rsidRDefault="00F92C42" w:rsidP="00387D83">
            <w:pPr>
              <w:rPr>
                <w:b/>
                <w:bCs/>
                <w:color w:val="FFFFFF" w:themeColor="background1"/>
              </w:rPr>
            </w:pPr>
            <w:r w:rsidRPr="00755E90">
              <w:rPr>
                <w:b/>
                <w:bCs/>
                <w:color w:val="FFFFFF" w:themeColor="background1"/>
              </w:rPr>
              <w:t>Estado</w:t>
            </w:r>
          </w:p>
        </w:tc>
      </w:tr>
      <w:tr w:rsidR="00F92C42" w14:paraId="21B597E4"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0073FE" w14:textId="77777777" w:rsidR="00F92C42" w:rsidRDefault="00F92C42" w:rsidP="00387D83">
            <w:r>
              <w:t xml:space="preserve">Verificación del estado de todos los contenedores en </w:t>
            </w:r>
            <w:proofErr w:type="spellStart"/>
            <w:r>
              <w:t>Portainer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6ED468"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5D75A72" w14:textId="77777777" w:rsidR="00F92C42" w:rsidRDefault="00F92C42" w:rsidP="00387D83">
            <w:r>
              <w:t>Completada</w:t>
            </w:r>
          </w:p>
        </w:tc>
      </w:tr>
      <w:tr w:rsidR="00F92C42" w14:paraId="5D94F2A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90BC73" w14:textId="77777777" w:rsidR="00F92C42" w:rsidRDefault="00F92C42" w:rsidP="00387D83">
            <w:r>
              <w:t xml:space="preserve">Revisión del panel de administración de </w:t>
            </w:r>
            <w:proofErr w:type="spellStart"/>
            <w:r>
              <w:t>Nextcloud</w:t>
            </w:r>
            <w:proofErr w:type="spellEnd"/>
            <w:r>
              <w:t xml:space="preserve"> (advertencias y errores)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9A7194"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D040086" w14:textId="77777777" w:rsidR="00F92C42" w:rsidRDefault="00F92C42" w:rsidP="00387D83">
            <w:r>
              <w:t>Completada</w:t>
            </w:r>
          </w:p>
        </w:tc>
      </w:tr>
      <w:tr w:rsidR="00F92C42" w14:paraId="6A90D19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2D4EE0" w14:textId="77777777" w:rsidR="00F92C42" w:rsidRDefault="00F92C42" w:rsidP="00387D83">
            <w:r>
              <w:t>Diagnóstico y resolución del problema de DNS (</w:t>
            </w:r>
            <w:proofErr w:type="spellStart"/>
            <w:r>
              <w:t>AdGuard</w:t>
            </w:r>
            <w:proofErr w:type="spellEnd"/>
            <w:r>
              <w:t xml:space="preserve"> Home)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37C44A"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D72075A" w14:textId="77777777" w:rsidR="00F92C42" w:rsidRDefault="00F92C42" w:rsidP="00387D83">
            <w:r>
              <w:t>Completada</w:t>
            </w:r>
          </w:p>
        </w:tc>
      </w:tr>
      <w:tr w:rsidR="00F92C42" w14:paraId="29AB8B3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C4E8FD" w14:textId="5C630F72" w:rsidR="00F92C42" w:rsidRDefault="00F92C42" w:rsidP="00387D83">
            <w:r>
              <w:t xml:space="preserve">Verificación de reglas </w:t>
            </w:r>
            <w:r w:rsidR="00574780">
              <w:t>FIREWALL DE OMV</w:t>
            </w:r>
            <w:r>
              <w:t xml:space="preserve"> y estado de Fail2ban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2B2407"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B11EC85" w14:textId="77777777" w:rsidR="00F92C42" w:rsidRDefault="00F92C42" w:rsidP="00387D83">
            <w:r>
              <w:t>Completada</w:t>
            </w:r>
          </w:p>
        </w:tc>
      </w:tr>
      <w:tr w:rsidR="00F92C42" w14:paraId="72E2B03D"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07F81F" w14:textId="77777777" w:rsidR="00F92C42" w:rsidRDefault="00F92C42" w:rsidP="00387D83">
            <w:r>
              <w:t xml:space="preserve">Prueba completa de ciclo de usuario: </w:t>
            </w:r>
            <w:proofErr w:type="spellStart"/>
            <w:r>
              <w:t>login</w:t>
            </w:r>
            <w:proofErr w:type="spellEnd"/>
            <w:r>
              <w:t xml:space="preserve"> → subida → compartición → descarga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C699E0"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709ED56" w14:textId="77777777" w:rsidR="00F92C42" w:rsidRDefault="00F92C42" w:rsidP="00387D83">
            <w:r>
              <w:t>Completada</w:t>
            </w:r>
          </w:p>
        </w:tc>
      </w:tr>
      <w:tr w:rsidR="00F92C42" w14:paraId="4FC7F943"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90169B" w14:textId="77777777" w:rsidR="00F92C42" w:rsidRDefault="00F92C42" w:rsidP="00387D83">
            <w:r>
              <w:t>Creación de usuarios adicionales para la demostración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C041A8"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9A37B8F" w14:textId="77777777" w:rsidR="00F92C42" w:rsidRDefault="00F92C42" w:rsidP="00387D83">
            <w:r>
              <w:t>Completada</w:t>
            </w:r>
          </w:p>
        </w:tc>
      </w:tr>
      <w:tr w:rsidR="00F92C42" w14:paraId="3FDBD2C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B250C9" w14:textId="77777777" w:rsidR="00F92C42" w:rsidRDefault="00F92C42" w:rsidP="00387D83">
            <w:r>
              <w:t>Elaboración del guion de la demostración práctica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219DE"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B37343C" w14:textId="77777777" w:rsidR="00F92C42" w:rsidRDefault="00F92C42" w:rsidP="00387D83">
            <w:r>
              <w:t>Completada</w:t>
            </w:r>
          </w:p>
        </w:tc>
      </w:tr>
      <w:tr w:rsidR="00F92C42" w14:paraId="3940C89C"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3265EC" w14:textId="77777777" w:rsidR="00F92C42" w:rsidRDefault="00F92C42" w:rsidP="00387D83">
            <w:r>
              <w:t>Preparación del borrador de la presentación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7D0711"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6850C98" w14:textId="77777777" w:rsidR="00F92C42" w:rsidRDefault="00F92C42" w:rsidP="00387D83">
            <w:r>
              <w:t>Completada</w:t>
            </w:r>
          </w:p>
        </w:tc>
      </w:tr>
      <w:tr w:rsidR="00F92C42" w14:paraId="75C70AA5"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5CD4A7" w14:textId="77777777" w:rsidR="00F92C42" w:rsidRDefault="00F92C42" w:rsidP="00387D83">
            <w:r>
              <w:t>Revisión y consolidación de la documentación del proyecto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56C530" w14:textId="77777777" w:rsidR="00F92C42" w:rsidRDefault="00F92C42" w:rsidP="00387D83">
            <w:r>
              <w:t>Daniel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7CD796F4" w14:textId="77777777" w:rsidR="00F92C42" w:rsidRDefault="00F92C42" w:rsidP="00387D83">
            <w:r>
              <w:t>Completada</w:t>
            </w:r>
          </w:p>
        </w:tc>
      </w:tr>
      <w:tr w:rsidR="00F92C42" w14:paraId="6436D26A"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F04D75" w14:textId="77777777" w:rsidR="00F92C42" w:rsidRDefault="00F92C42" w:rsidP="00387D83">
            <w:r>
              <w:t>Actualización final del repositorio GitHub</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D86289" w14:textId="77777777" w:rsidR="00F92C42" w:rsidRDefault="00F92C42" w:rsidP="00387D83">
            <w:r>
              <w:t>Arnau</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849044D" w14:textId="77777777" w:rsidR="00F92C42" w:rsidRDefault="00F92C42" w:rsidP="00387D83">
            <w:r>
              <w:t>Completada</w:t>
            </w:r>
          </w:p>
        </w:tc>
      </w:tr>
      <w:tr w:rsidR="00F92C42" w14:paraId="06B29CF2" w14:textId="77777777" w:rsidTr="005F0ABF">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33218C" w14:textId="77777777" w:rsidR="00F92C42" w:rsidRDefault="00F92C42" w:rsidP="00387D83">
            <w:r>
              <w:t>Ensayo de la demostración práctica completa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9AC710" w14:textId="77777777" w:rsidR="00F92C42" w:rsidRDefault="00F92C42" w:rsidP="00387D83">
            <w:r>
              <w:t>Conjunto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56D36410" w14:textId="77777777" w:rsidR="00F92C42" w:rsidRDefault="00F92C42" w:rsidP="00387D83">
            <w:r>
              <w:t>Completada</w:t>
            </w:r>
          </w:p>
        </w:tc>
      </w:tr>
    </w:tbl>
    <w:p w14:paraId="0D3BAF4F"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1AA06F02"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5C11070" w14:textId="77777777" w:rsidR="00F92C42" w:rsidRDefault="00F92C42" w:rsidP="00387D83">
            <w:r>
              <w:t>4. DESARROLLO TÉCNICO DEL SPRINT</w:t>
            </w:r>
          </w:p>
        </w:tc>
      </w:tr>
    </w:tbl>
    <w:p w14:paraId="17CF5CCC" w14:textId="77777777" w:rsidR="00F92C42" w:rsidRDefault="00F92C42" w:rsidP="00387D83"/>
    <w:p w14:paraId="0927B303" w14:textId="77777777" w:rsidR="00F92C42" w:rsidRDefault="00F92C42" w:rsidP="00387D83">
      <w:pPr>
        <w:pStyle w:val="Ttulo3"/>
      </w:pPr>
      <w:r>
        <w:t>4.1 Resolución del problema de DNS</w:t>
      </w:r>
    </w:p>
    <w:p w14:paraId="530B36B5" w14:textId="77777777" w:rsidR="00F92C42" w:rsidRDefault="00F92C42" w:rsidP="00387D83">
      <w:r>
        <w:t xml:space="preserve">Al inicio del sprint se identificó que </w:t>
      </w:r>
      <w:proofErr w:type="spellStart"/>
      <w:r>
        <w:t>AdGuard</w:t>
      </w:r>
      <w:proofErr w:type="spellEnd"/>
      <w:r>
        <w:t xml:space="preserve"> Home no estaba respondiendo correctamente a las consultas DNS de los clientes de la red. Tras un proceso de diagnóstico, se </w:t>
      </w:r>
      <w:r>
        <w:lastRenderedPageBreak/>
        <w:t xml:space="preserve">determinó que el problema era una configuración incorrecta en el archivo de resolución de nombres del sistema operativo del servidor, que no apuntaba a </w:t>
      </w:r>
      <w:proofErr w:type="spellStart"/>
      <w:r>
        <w:t>AdGuard</w:t>
      </w:r>
      <w:proofErr w:type="spellEnd"/>
      <w:r>
        <w:t xml:space="preserve"> Home como servidor DNS primario para el propio servidor. Esto generaba un bucle de resolución que impedía que </w:t>
      </w:r>
      <w:proofErr w:type="spellStart"/>
      <w:r>
        <w:t>AdGuard</w:t>
      </w:r>
      <w:proofErr w:type="spellEnd"/>
      <w:r>
        <w:t xml:space="preserve"> Home obtuviese las respuestas </w:t>
      </w:r>
      <w:proofErr w:type="spellStart"/>
      <w:r>
        <w:t>upstream</w:t>
      </w:r>
      <w:proofErr w:type="spellEnd"/>
      <w:r>
        <w:t xml:space="preserve"> correctamente. La solución consistió en modificar el archivo de configuración DNS del sistema operativo del servidor para que apuntase al proceso local de </w:t>
      </w:r>
      <w:proofErr w:type="spellStart"/>
      <w:r>
        <w:t>AdGuard</w:t>
      </w:r>
      <w:proofErr w:type="spellEnd"/>
      <w:r>
        <w:t xml:space="preserve"> Home, garantizando que el servidor procesa sus propias consultas DNS a través de </w:t>
      </w:r>
      <w:proofErr w:type="spellStart"/>
      <w:r>
        <w:t>AdGuard</w:t>
      </w:r>
      <w:proofErr w:type="spellEnd"/>
      <w:r>
        <w:t xml:space="preserve"> Home antes de elevarlas a los servidores DNS </w:t>
      </w:r>
      <w:proofErr w:type="spellStart"/>
      <w:r>
        <w:t>upstream</w:t>
      </w:r>
      <w:proofErr w:type="spellEnd"/>
      <w:r>
        <w:t>.</w:t>
      </w:r>
    </w:p>
    <w:p w14:paraId="703E9591" w14:textId="77777777" w:rsidR="00F92C42" w:rsidRDefault="00F92C42" w:rsidP="00387D83"/>
    <w:p w14:paraId="2BFCD762" w14:textId="77777777" w:rsidR="00F92C42" w:rsidRDefault="00F92C42" w:rsidP="00387D83">
      <w:pPr>
        <w:pStyle w:val="Ttulo3"/>
      </w:pPr>
      <w:r>
        <w:t xml:space="preserve">4.2 Ajustes en la interfaz de </w:t>
      </w:r>
      <w:proofErr w:type="spellStart"/>
      <w:r>
        <w:t>Nextcloud</w:t>
      </w:r>
      <w:proofErr w:type="spellEnd"/>
    </w:p>
    <w:p w14:paraId="1DDFA03F" w14:textId="77777777" w:rsidR="00F92C42" w:rsidRDefault="00F92C42" w:rsidP="00387D83">
      <w:r>
        <w:t xml:space="preserve">Durante la revisión del panel de administración de </w:t>
      </w:r>
      <w:proofErr w:type="spellStart"/>
      <w:r>
        <w:t>Nextcloud</w:t>
      </w:r>
      <w:proofErr w:type="spellEnd"/>
      <w:r>
        <w:t xml:space="preserve"> se identificaron algunas advertencias de configuración: ausencia de cabeceras de seguridad HTTP recomendadas (HSTS, X-Frame-</w:t>
      </w:r>
      <w:proofErr w:type="spellStart"/>
      <w:r>
        <w:t>Options</w:t>
      </w:r>
      <w:proofErr w:type="spellEnd"/>
      <w:r>
        <w:t>, X-Content-</w:t>
      </w:r>
      <w:proofErr w:type="spellStart"/>
      <w:r>
        <w:t>Type</w:t>
      </w:r>
      <w:proofErr w:type="spellEnd"/>
      <w:r>
        <w:t>-</w:t>
      </w:r>
      <w:proofErr w:type="spellStart"/>
      <w:r>
        <w:t>Options</w:t>
      </w:r>
      <w:proofErr w:type="spellEnd"/>
      <w:r>
        <w:t xml:space="preserve">) y una advertencia sobre la ausencia de HTTPS. Las cabeceras de seguridad se configuraron en </w:t>
      </w:r>
      <w:proofErr w:type="spellStart"/>
      <w:r>
        <w:t>Nginx</w:t>
      </w:r>
      <w:proofErr w:type="spellEnd"/>
      <w:r>
        <w:t xml:space="preserve"> Proxy Manager, añadiendo las cabeceras recomendadas a las respuestas HTTP del servidor. La advertencia de HTTPS se documenta como conocida, ya que su implementación requiere un dominio público, condición fuera del alcance del proyecto.</w:t>
      </w:r>
    </w:p>
    <w:p w14:paraId="27135BF7" w14:textId="77777777" w:rsidR="00F92C42" w:rsidRDefault="00F92C42" w:rsidP="00387D83"/>
    <w:p w14:paraId="2CBBECB9" w14:textId="77777777" w:rsidR="00F92C42" w:rsidRDefault="00F92C42" w:rsidP="00387D83">
      <w:pPr>
        <w:pStyle w:val="Ttulo3"/>
      </w:pPr>
      <w:r>
        <w:t>4.3 Ciclo de prueba completo</w:t>
      </w:r>
    </w:p>
    <w:p w14:paraId="40752E74" w14:textId="77777777" w:rsidR="00F92C42" w:rsidRDefault="00F92C42" w:rsidP="00387D83">
      <w:r>
        <w:t xml:space="preserve">Se realizó un ciclo de prueba completo que simula el uso real del sistema por parte de un empleado de la empresa. El ciclo incluye: acceso a </w:t>
      </w:r>
      <w:proofErr w:type="spellStart"/>
      <w:r>
        <w:t>Nextcloud</w:t>
      </w:r>
      <w:proofErr w:type="spellEnd"/>
      <w:r>
        <w:t xml:space="preserve"> mediante el nombre DNS interno configurado en </w:t>
      </w:r>
      <w:proofErr w:type="spellStart"/>
      <w:r>
        <w:t>AdGuard</w:t>
      </w:r>
      <w:proofErr w:type="spellEnd"/>
      <w:r>
        <w:t xml:space="preserve"> Home, inicio de sesión con un usuario estándar, subida de un archivo desde el navegador, compartición del archivo con otro usuario mediante un enlace interno, acceso al archivo compartido desde la cuenta del segundo usuario, descarga del archivo y verificación de la integridad. El ciclo se completó sin errores en todos los pasos. Se verificó también el mismo ciclo a través de la VPN </w:t>
      </w:r>
      <w:proofErr w:type="spellStart"/>
      <w:r>
        <w:t>ZeroTier</w:t>
      </w:r>
      <w:proofErr w:type="spellEnd"/>
      <w:r>
        <w:t>, con resultados igualmente satisfactorios.</w:t>
      </w:r>
    </w:p>
    <w:p w14:paraId="6A83E949" w14:textId="77777777" w:rsidR="00F92C42" w:rsidRDefault="00F92C42" w:rsidP="00387D83"/>
    <w:p w14:paraId="61998ADB" w14:textId="77777777" w:rsidR="00F92C42" w:rsidRDefault="00F92C42" w:rsidP="00387D83">
      <w:pPr>
        <w:pStyle w:val="Ttulo3"/>
      </w:pPr>
      <w:r>
        <w:t>4.4 Preparación de la demostración</w:t>
      </w:r>
    </w:p>
    <w:p w14:paraId="5A70DEA1" w14:textId="77777777" w:rsidR="00F92C42" w:rsidRDefault="00F92C42" w:rsidP="00387D83">
      <w:r>
        <w:t>Se elaboró el guion de la demostración práctica que se realizará durante la presentación al tribunal. La demostración sigue el siguiente flujo:</w:t>
      </w:r>
    </w:p>
    <w:p w14:paraId="3719B5FC"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2953"/>
        <w:gridCol w:w="5307"/>
      </w:tblGrid>
      <w:tr w:rsidR="00F92C42" w14:paraId="7BDAE0A7" w14:textId="77777777" w:rsidTr="00755E90">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06742CF" w14:textId="77777777" w:rsidR="00F92C42" w:rsidRPr="00755E90" w:rsidRDefault="00F92C42" w:rsidP="00387D83">
            <w:pPr>
              <w:rPr>
                <w:b/>
                <w:bCs/>
                <w:color w:val="FFFFFF" w:themeColor="background1"/>
              </w:rPr>
            </w:pPr>
            <w:r w:rsidRPr="00755E90">
              <w:rPr>
                <w:b/>
                <w:bCs/>
                <w:color w:val="FFFFFF" w:themeColor="background1"/>
              </w:rPr>
              <w:t>Paso</w:t>
            </w:r>
          </w:p>
        </w:tc>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47AFD3B" w14:textId="77777777" w:rsidR="00F92C42" w:rsidRPr="00755E90" w:rsidRDefault="00F92C42" w:rsidP="00387D83">
            <w:pPr>
              <w:rPr>
                <w:b/>
                <w:bCs/>
                <w:color w:val="FFFFFF" w:themeColor="background1"/>
              </w:rPr>
            </w:pPr>
            <w:r w:rsidRPr="00755E90">
              <w:rPr>
                <w:b/>
                <w:bCs/>
                <w:color w:val="FFFFFF" w:themeColor="background1"/>
              </w:rPr>
              <w:t>Acción</w:t>
            </w:r>
          </w:p>
        </w:tc>
        <w:tc>
          <w:tcPr>
            <w:tcW w:w="5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D5187FE" w14:textId="77777777" w:rsidR="00F92C42" w:rsidRPr="00755E90" w:rsidRDefault="00F92C42" w:rsidP="00387D83">
            <w:pPr>
              <w:rPr>
                <w:b/>
                <w:bCs/>
                <w:color w:val="FFFFFF" w:themeColor="background1"/>
              </w:rPr>
            </w:pPr>
            <w:r w:rsidRPr="00755E90">
              <w:rPr>
                <w:b/>
                <w:bCs/>
                <w:color w:val="FFFFFF" w:themeColor="background1"/>
              </w:rPr>
              <w:t>Objetivo de la demostración</w:t>
            </w:r>
          </w:p>
        </w:tc>
      </w:tr>
      <w:tr w:rsidR="00F92C42" w14:paraId="1D95D488"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E96E84" w14:textId="77777777" w:rsidR="00F92C42" w:rsidRDefault="00F92C42" w:rsidP="00387D83">
            <w:r>
              <w:t>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417D92" w14:textId="77777777" w:rsidR="00F92C42" w:rsidRDefault="00F92C42" w:rsidP="00387D83">
            <w:r>
              <w:t xml:space="preserve">Acceso a </w:t>
            </w:r>
            <w:proofErr w:type="spellStart"/>
            <w:r>
              <w:t>Nextcloud</w:t>
            </w:r>
            <w:proofErr w:type="spellEnd"/>
            <w:r>
              <w:t xml:space="preserve"> mediante nombre DNS interno</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7B05AF" w14:textId="77777777" w:rsidR="00F92C42" w:rsidRDefault="00F92C42" w:rsidP="00387D83">
            <w:r>
              <w:t>Mostrar la resolución DNS local configurada</w:t>
            </w:r>
          </w:p>
        </w:tc>
      </w:tr>
      <w:tr w:rsidR="00F92C42" w14:paraId="4BA81502"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072399" w14:textId="77777777" w:rsidR="00F92C42" w:rsidRDefault="00F92C42" w:rsidP="00387D83">
            <w:r>
              <w:t>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ED7547" w14:textId="77777777" w:rsidR="00F92C42" w:rsidRDefault="00F92C42" w:rsidP="00387D83">
            <w:r>
              <w:t>Inicio de sesión como usuario estándar</w:t>
            </w:r>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B916B0" w14:textId="77777777" w:rsidR="00F92C42" w:rsidRDefault="00F92C42" w:rsidP="00387D83">
            <w:r>
              <w:t>Mostrar el sistema de autenticación de usuarios</w:t>
            </w:r>
          </w:p>
        </w:tc>
      </w:tr>
      <w:tr w:rsidR="00F92C42" w14:paraId="13F48DF4"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3ADAFA" w14:textId="77777777" w:rsidR="00F92C42" w:rsidRDefault="00F92C42" w:rsidP="00387D83">
            <w:r>
              <w:t>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EF55DB" w14:textId="77777777" w:rsidR="00F92C42" w:rsidRDefault="00F92C42" w:rsidP="00387D83">
            <w:r>
              <w:t>Subida de un archivo desde el navegador</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BD6C68" w14:textId="77777777" w:rsidR="00F92C42" w:rsidRDefault="00F92C42" w:rsidP="00387D83">
            <w:r>
              <w:t>Mostrar la funcionalidad de almacenamiento</w:t>
            </w:r>
          </w:p>
        </w:tc>
      </w:tr>
      <w:tr w:rsidR="00F92C42" w14:paraId="46B43E62"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F677A6" w14:textId="77777777" w:rsidR="00F92C42" w:rsidRDefault="00F92C42" w:rsidP="00387D83">
            <w:r>
              <w:lastRenderedPageBreak/>
              <w:t>4</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58E303" w14:textId="77777777" w:rsidR="00F92C42" w:rsidRDefault="00F92C42" w:rsidP="00387D83">
            <w:r>
              <w:t>Compartición del archivo con otro usuario</w:t>
            </w:r>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09BD69" w14:textId="77777777" w:rsidR="00F92C42" w:rsidRDefault="00F92C42" w:rsidP="00387D83">
            <w:r>
              <w:t>Mostrar la colaboración entre usuarios</w:t>
            </w:r>
          </w:p>
        </w:tc>
      </w:tr>
      <w:tr w:rsidR="00F92C42" w14:paraId="274C637B"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CA1C42" w14:textId="77777777" w:rsidR="00F92C42" w:rsidRDefault="00F92C42" w:rsidP="00387D83">
            <w:r>
              <w:t>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AABD9B" w14:textId="77777777" w:rsidR="00F92C42" w:rsidRDefault="00F92C42" w:rsidP="00387D83">
            <w:r>
              <w:t>Acceso al archivo desde la cuenta del segundo usuario</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38D4E7" w14:textId="77777777" w:rsidR="00F92C42" w:rsidRDefault="00F92C42" w:rsidP="00387D83">
            <w:r>
              <w:t>Verificar el sistema de permisos y compartición</w:t>
            </w:r>
          </w:p>
        </w:tc>
      </w:tr>
      <w:tr w:rsidR="00F92C42" w14:paraId="213FD287"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913D0D" w14:textId="77777777" w:rsidR="00F92C42" w:rsidRDefault="00F92C42" w:rsidP="00387D83">
            <w:r>
              <w:t>6</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6DFED9F" w14:textId="77777777" w:rsidR="00F92C42" w:rsidRDefault="00F92C42" w:rsidP="00387D83">
            <w:r>
              <w:t xml:space="preserve">Acceso al panel de administración de </w:t>
            </w:r>
            <w:proofErr w:type="spellStart"/>
            <w:r>
              <w:t>OpenMediaVault</w:t>
            </w:r>
            <w:proofErr w:type="spellEnd"/>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ABB4B1" w14:textId="77777777" w:rsidR="00F92C42" w:rsidRDefault="00F92C42" w:rsidP="00387D83">
            <w:r>
              <w:t>Mostrar la gestión del servidor NAS</w:t>
            </w:r>
          </w:p>
        </w:tc>
      </w:tr>
      <w:tr w:rsidR="00F92C42" w14:paraId="5C6F72EF"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7C51EC" w14:textId="77777777" w:rsidR="00F92C42" w:rsidRDefault="00F92C42" w:rsidP="00387D83">
            <w:r>
              <w:t>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5F8C26" w14:textId="77777777" w:rsidR="00F92C42" w:rsidRDefault="00F92C42" w:rsidP="00387D83">
            <w:r>
              <w:t>Visualización del estado de los discos en OMV</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90573D" w14:textId="77777777" w:rsidR="00F92C42" w:rsidRDefault="00F92C42" w:rsidP="00387D83">
            <w:r>
              <w:t>Mostrar la arquitectura de almacenamiento</w:t>
            </w:r>
          </w:p>
        </w:tc>
      </w:tr>
      <w:tr w:rsidR="00F92C42" w14:paraId="76D3D83F"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99285F" w14:textId="77777777" w:rsidR="00F92C42" w:rsidRDefault="00F92C42" w:rsidP="00387D83">
            <w:r>
              <w:t>8</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AE8D6B" w14:textId="77777777" w:rsidR="00F92C42" w:rsidRDefault="00F92C42" w:rsidP="00387D83">
            <w:r>
              <w:t xml:space="preserve">Acceso a </w:t>
            </w:r>
            <w:proofErr w:type="spellStart"/>
            <w:r>
              <w:t>Portainer</w:t>
            </w:r>
            <w:proofErr w:type="spellEnd"/>
            <w:r>
              <w:t xml:space="preserve"> y visualización de los contenedores</w:t>
            </w:r>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741198" w14:textId="77777777" w:rsidR="00F92C42" w:rsidRDefault="00F92C42" w:rsidP="00387D83">
            <w:r>
              <w:t>Mostrar la arquitectura de contenedores Docker</w:t>
            </w:r>
          </w:p>
        </w:tc>
      </w:tr>
      <w:tr w:rsidR="00F92C42" w14:paraId="6E86CFE8" w14:textId="77777777" w:rsidTr="005F0ABF">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1BD589" w14:textId="77777777" w:rsidR="00F92C42" w:rsidRDefault="00F92C42" w:rsidP="00387D83">
            <w:r>
              <w:t>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DBAAEF" w14:textId="77777777" w:rsidR="00F92C42" w:rsidRDefault="00F92C42" w:rsidP="00387D83">
            <w:r>
              <w:t>Visualización de los logs de Fail2ban</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95535" w14:textId="77777777" w:rsidR="00F92C42" w:rsidRDefault="00F92C42" w:rsidP="00387D83">
            <w:r>
              <w:t>Mostrar el sistema de seguridad activo</w:t>
            </w:r>
          </w:p>
        </w:tc>
      </w:tr>
    </w:tbl>
    <w:p w14:paraId="44E2E8A6"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3D062C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5003FB66" w14:textId="77777777" w:rsidR="00F92C42" w:rsidRDefault="00F92C42" w:rsidP="00387D83">
            <w:r>
              <w:t>5. PROBLEMAS ENCONTRADOS Y SOLUCIONES</w:t>
            </w:r>
          </w:p>
        </w:tc>
      </w:tr>
    </w:tbl>
    <w:p w14:paraId="2C6952C4"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F92C42" w14:paraId="11E2BFF6" w14:textId="77777777" w:rsidTr="00755E90">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F98FC12" w14:textId="77777777" w:rsidR="00F92C42" w:rsidRPr="00755E90" w:rsidRDefault="00F92C42" w:rsidP="00387D83">
            <w:pPr>
              <w:rPr>
                <w:b/>
                <w:bCs/>
                <w:color w:val="FFFFFF" w:themeColor="background1"/>
              </w:rPr>
            </w:pPr>
            <w:r w:rsidRPr="00755E90">
              <w:rPr>
                <w:b/>
                <w:bCs/>
                <w:color w:val="FFFFFF" w:themeColor="background1"/>
              </w:rPr>
              <w:t>Problema</w:t>
            </w:r>
          </w:p>
        </w:tc>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0B0B3AB3" w14:textId="77777777" w:rsidR="00F92C42" w:rsidRPr="00755E90" w:rsidRDefault="00F92C42" w:rsidP="00387D83">
            <w:pPr>
              <w:rPr>
                <w:b/>
                <w:bCs/>
                <w:color w:val="FFFFFF" w:themeColor="background1"/>
              </w:rPr>
            </w:pPr>
            <w:r w:rsidRPr="00755E90">
              <w:rPr>
                <w:b/>
                <w:bCs/>
                <w:color w:val="FFFFFF" w:themeColor="background1"/>
              </w:rPr>
              <w:t>Causa</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48D797AE" w14:textId="77777777" w:rsidR="00F92C42" w:rsidRPr="00755E90" w:rsidRDefault="00F92C42" w:rsidP="00387D83">
            <w:pPr>
              <w:rPr>
                <w:b/>
                <w:bCs/>
                <w:color w:val="FFFFFF" w:themeColor="background1"/>
              </w:rPr>
            </w:pPr>
            <w:r w:rsidRPr="00755E90">
              <w:rPr>
                <w:b/>
                <w:bCs/>
                <w:color w:val="FFFFFF" w:themeColor="background1"/>
              </w:rPr>
              <w:t>Solución aplicada</w:t>
            </w:r>
          </w:p>
        </w:tc>
      </w:tr>
      <w:tr w:rsidR="00F92C42" w14:paraId="6D3C0075"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EAFA5D" w14:textId="77777777" w:rsidR="00F92C42" w:rsidRDefault="00F92C42" w:rsidP="00387D83">
            <w:r>
              <w:t>DNS no resolvía correctamente los nombres internos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938BE4" w14:textId="77777777" w:rsidR="00F92C42" w:rsidRDefault="00F92C42" w:rsidP="00387D83">
            <w:r>
              <w:t>Configuración incorrecta del resolver DNS en el sistema operativo del servidor (apuntaba a sí mismo en bucle)</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6A75F4" w14:textId="77777777" w:rsidR="00F92C42" w:rsidRDefault="00F92C42" w:rsidP="00387D83">
            <w:r>
              <w:t xml:space="preserve">Corrección del archivo de configuración DNS del SO para apuntar al proceso local de </w:t>
            </w:r>
            <w:proofErr w:type="spellStart"/>
            <w:r>
              <w:t>AdGuard</w:t>
            </w:r>
            <w:proofErr w:type="spellEnd"/>
            <w:r>
              <w:t xml:space="preserve"> Home en el puerto correcto</w:t>
            </w:r>
          </w:p>
        </w:tc>
      </w:tr>
      <w:tr w:rsidR="00F92C42" w14:paraId="505C5487" w14:textId="77777777" w:rsidTr="005F0AB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EA7B38" w14:textId="77777777" w:rsidR="00F92C42" w:rsidRDefault="00F92C42" w:rsidP="00387D83">
            <w:proofErr w:type="spellStart"/>
            <w:r>
              <w:t>Nextcloud</w:t>
            </w:r>
            <w:proofErr w:type="spellEnd"/>
            <w:r>
              <w:t xml:space="preserve"> mostraba advertencias de cabeceras de seguridad HTTP</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85F0C8" w14:textId="77777777" w:rsidR="00F92C42" w:rsidRDefault="00F92C42" w:rsidP="00387D83">
            <w:r>
              <w:t xml:space="preserve">Cabeceras de seguridad no configuradas en </w:t>
            </w:r>
            <w:proofErr w:type="spellStart"/>
            <w:r>
              <w:t>Nginx</w:t>
            </w:r>
            <w:proofErr w:type="spellEnd"/>
            <w:r>
              <w:t xml:space="preserve"> Proxy Manager</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72EF8A" w14:textId="77777777" w:rsidR="00F92C42" w:rsidRDefault="00F92C42" w:rsidP="00387D83">
            <w:r>
              <w:t>Adición de las cabeceras HSTS, X-Frame-</w:t>
            </w:r>
            <w:proofErr w:type="spellStart"/>
            <w:r>
              <w:t>Options</w:t>
            </w:r>
            <w:proofErr w:type="spellEnd"/>
            <w:r>
              <w:t xml:space="preserve"> y X-Content-</w:t>
            </w:r>
            <w:proofErr w:type="spellStart"/>
            <w:r>
              <w:t>Type</w:t>
            </w:r>
            <w:proofErr w:type="spellEnd"/>
            <w:r>
              <w:t>-</w:t>
            </w:r>
            <w:proofErr w:type="spellStart"/>
            <w:r>
              <w:t>Options</w:t>
            </w:r>
            <w:proofErr w:type="spellEnd"/>
            <w:r>
              <w:t xml:space="preserve"> en la configuración de </w:t>
            </w:r>
            <w:proofErr w:type="spellStart"/>
            <w:r>
              <w:t>Nginx</w:t>
            </w:r>
            <w:proofErr w:type="spellEnd"/>
            <w:r>
              <w:t xml:space="preserve"> Proxy Manager</w:t>
            </w:r>
          </w:p>
        </w:tc>
      </w:tr>
    </w:tbl>
    <w:p w14:paraId="01239F41"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1AA59907"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4EA13CC8" w14:textId="77777777" w:rsidR="00F92C42" w:rsidRDefault="00F92C42" w:rsidP="00387D83">
            <w:r>
              <w:t>6. AVANCE REAL VS. PLANIFICADO</w:t>
            </w:r>
          </w:p>
        </w:tc>
      </w:tr>
    </w:tbl>
    <w:p w14:paraId="5DEC74B6" w14:textId="77777777" w:rsidR="00F92C42" w:rsidRDefault="00F92C42" w:rsidP="00387D83"/>
    <w:p w14:paraId="53465BC8" w14:textId="77777777" w:rsidR="00F92C42" w:rsidRDefault="00F92C42" w:rsidP="00387D83">
      <w:r>
        <w:t>El sprint se completó íntegramente. El problema de DNS, que fue la incidencia principal del sprint, se resolvió con éxito con el apoyo del tutor del proyecto, quien ayudó a identificar la causa raíz del problema de configuración del resolver del sistema operativo. Todos los servicios están operativos y verificados al cierre del sprint.</w:t>
      </w:r>
    </w:p>
    <w:p w14:paraId="4D3BF68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F92C42" w14:paraId="0EF4E410" w14:textId="77777777" w:rsidTr="00755E90">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106E5279" w14:textId="77777777" w:rsidR="00F92C42" w:rsidRPr="00755E90" w:rsidRDefault="00F92C42" w:rsidP="00387D83">
            <w:pPr>
              <w:rPr>
                <w:b/>
                <w:bCs/>
                <w:color w:val="FFFFFF" w:themeColor="background1"/>
              </w:rPr>
            </w:pPr>
            <w:r w:rsidRPr="00755E90">
              <w:rPr>
                <w:b/>
                <w:bCs/>
                <w:color w:val="FFFFFF" w:themeColor="background1"/>
              </w:rPr>
              <w:lastRenderedPageBreak/>
              <w:t>Tarea planificada</w:t>
            </w:r>
          </w:p>
        </w:tc>
        <w:tc>
          <w:tcPr>
            <w:tcW w:w="50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35E97DD" w14:textId="77777777" w:rsidR="00F92C42" w:rsidRPr="00755E90" w:rsidRDefault="00F92C42" w:rsidP="00387D83">
            <w:pPr>
              <w:rPr>
                <w:b/>
                <w:bCs/>
                <w:color w:val="FFFFFF" w:themeColor="background1"/>
              </w:rPr>
            </w:pPr>
            <w:r w:rsidRPr="00755E90">
              <w:rPr>
                <w:b/>
                <w:bCs/>
                <w:color w:val="FFFFFF" w:themeColor="background1"/>
              </w:rPr>
              <w:t>Estado real</w:t>
            </w:r>
          </w:p>
        </w:tc>
      </w:tr>
      <w:tr w:rsidR="00F92C42" w14:paraId="40EB92F1"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DDE724" w14:textId="77777777" w:rsidR="00F92C42" w:rsidRDefault="00F92C42" w:rsidP="00387D83">
            <w:r>
              <w:t>Verificación completa de todos los servicios</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94C29" w14:textId="77777777" w:rsidR="00F92C42" w:rsidRDefault="00F92C42" w:rsidP="00387D83">
            <w:r>
              <w:t>Completado — todos los servicios operativos</w:t>
            </w:r>
          </w:p>
        </w:tc>
      </w:tr>
      <w:tr w:rsidR="00F92C42" w14:paraId="2D9D8C30"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70FD6C" w14:textId="77777777" w:rsidR="00F92C42" w:rsidRDefault="00F92C42" w:rsidP="00387D83">
            <w:r>
              <w:t>Resolución del problema de DNS</w:t>
            </w:r>
          </w:p>
        </w:tc>
        <w:tc>
          <w:tcPr>
            <w:tcW w:w="5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B6D1DB" w14:textId="77777777" w:rsidR="00F92C42" w:rsidRDefault="00F92C42" w:rsidP="00387D83">
            <w:r>
              <w:t xml:space="preserve">Completado — DNS funcional con </w:t>
            </w:r>
            <w:proofErr w:type="spellStart"/>
            <w:r>
              <w:t>AdGuard</w:t>
            </w:r>
            <w:proofErr w:type="spellEnd"/>
            <w:r>
              <w:t xml:space="preserve"> Home</w:t>
            </w:r>
          </w:p>
        </w:tc>
      </w:tr>
      <w:tr w:rsidR="00F92C42" w14:paraId="23CBD48B"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17C7CF" w14:textId="77777777" w:rsidR="00F92C42" w:rsidRDefault="00F92C42" w:rsidP="00387D83">
            <w:r>
              <w:t>Ciclo de prueba completo de usuario</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916C7" w14:textId="77777777" w:rsidR="00F92C42" w:rsidRDefault="00F92C42" w:rsidP="00387D83">
            <w:r>
              <w:t>Completado — sin errores en ningún paso</w:t>
            </w:r>
          </w:p>
        </w:tc>
      </w:tr>
      <w:tr w:rsidR="00F92C42" w14:paraId="3117DAEC"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A5A2E6" w14:textId="77777777" w:rsidR="00F92C42" w:rsidRDefault="00F92C42" w:rsidP="00387D83">
            <w:r>
              <w:t>Usuarios adicionales para la demostración</w:t>
            </w:r>
          </w:p>
        </w:tc>
        <w:tc>
          <w:tcPr>
            <w:tcW w:w="50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667398E" w14:textId="77777777" w:rsidR="00F92C42" w:rsidRDefault="00F92C42" w:rsidP="00387D83">
            <w:r>
              <w:t>Completado</w:t>
            </w:r>
          </w:p>
        </w:tc>
      </w:tr>
      <w:tr w:rsidR="00F92C42" w14:paraId="08E35FF9"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365D82" w14:textId="77777777" w:rsidR="00F92C42" w:rsidRDefault="00F92C42" w:rsidP="00387D83">
            <w:r>
              <w:t>Guion de demostración práctica</w:t>
            </w:r>
          </w:p>
        </w:tc>
        <w:tc>
          <w:tcPr>
            <w:tcW w:w="50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FAE32E5" w14:textId="77777777" w:rsidR="00F92C42" w:rsidRDefault="00F92C42" w:rsidP="00387D83">
            <w:r>
              <w:t>Completado</w:t>
            </w:r>
          </w:p>
        </w:tc>
      </w:tr>
      <w:tr w:rsidR="00F92C42" w14:paraId="62704C40"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E592C6" w14:textId="77777777" w:rsidR="00F92C42" w:rsidRDefault="00F92C42" w:rsidP="00387D83">
            <w:r>
              <w:t>Borrador de presentación</w:t>
            </w:r>
          </w:p>
        </w:tc>
        <w:tc>
          <w:tcPr>
            <w:tcW w:w="50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33C7C11" w14:textId="77777777" w:rsidR="00F92C42" w:rsidRDefault="00F92C42" w:rsidP="00387D83">
            <w:r>
              <w:t>Completado</w:t>
            </w:r>
          </w:p>
        </w:tc>
      </w:tr>
      <w:tr w:rsidR="00F92C42" w14:paraId="4680AF7C" w14:textId="77777777" w:rsidTr="005F0AB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A164F" w14:textId="77777777" w:rsidR="00F92C42" w:rsidRDefault="00F92C42" w:rsidP="00387D83">
            <w:r>
              <w:t>Revisión y consolidación de la documentación</w:t>
            </w:r>
          </w:p>
        </w:tc>
        <w:tc>
          <w:tcPr>
            <w:tcW w:w="50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EA68D1F" w14:textId="77777777" w:rsidR="00F92C42" w:rsidRDefault="00F92C42" w:rsidP="00387D83">
            <w:r>
              <w:t>Completado</w:t>
            </w:r>
          </w:p>
        </w:tc>
      </w:tr>
    </w:tbl>
    <w:p w14:paraId="51D8FDF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40AB1CCA"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0C94B9DD" w14:textId="77777777" w:rsidR="00F92C42" w:rsidRDefault="00F92C42" w:rsidP="00387D83">
            <w:r>
              <w:t>7. CRITERIOS DE ACEPTACIÓN</w:t>
            </w:r>
          </w:p>
        </w:tc>
      </w:tr>
    </w:tbl>
    <w:p w14:paraId="7F7C527D"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F92C42" w14:paraId="5A477F40" w14:textId="77777777" w:rsidTr="00755E90">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F756ED5" w14:textId="77777777" w:rsidR="00F92C42" w:rsidRPr="00755E90" w:rsidRDefault="00F92C42" w:rsidP="00387D83">
            <w:pPr>
              <w:rPr>
                <w:b/>
                <w:bCs/>
                <w:color w:val="FFFFFF" w:themeColor="background1"/>
              </w:rPr>
            </w:pPr>
            <w:r w:rsidRPr="00755E90">
              <w:rPr>
                <w:b/>
                <w:bCs/>
                <w:color w:val="FFFFFF" w:themeColor="background1"/>
              </w:rPr>
              <w:t>Criterio</w:t>
            </w:r>
          </w:p>
        </w:tc>
        <w:tc>
          <w:tcPr>
            <w:tcW w:w="2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3729D119" w14:textId="77777777" w:rsidR="00F92C42" w:rsidRPr="00755E90" w:rsidRDefault="00F92C42" w:rsidP="00387D83">
            <w:pPr>
              <w:rPr>
                <w:b/>
                <w:bCs/>
                <w:color w:val="FFFFFF" w:themeColor="background1"/>
              </w:rPr>
            </w:pPr>
            <w:r w:rsidRPr="00755E90">
              <w:rPr>
                <w:b/>
                <w:bCs/>
                <w:color w:val="FFFFFF" w:themeColor="background1"/>
              </w:rPr>
              <w:t>Estado</w:t>
            </w:r>
          </w:p>
        </w:tc>
      </w:tr>
      <w:tr w:rsidR="00F92C42" w14:paraId="462F572A"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E9ABEC" w14:textId="77777777" w:rsidR="00F92C42" w:rsidRDefault="00F92C42" w:rsidP="00387D83">
            <w:r>
              <w:t>Todos los contenedores Docker en estado 'running' sin errores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6751EE7" w14:textId="77777777" w:rsidR="00F92C42" w:rsidRDefault="00F92C42" w:rsidP="00387D83">
            <w:r>
              <w:rPr>
                <w:rFonts w:ascii="Segoe UI Symbol" w:hAnsi="Segoe UI Symbol" w:cs="Segoe UI Symbol"/>
              </w:rPr>
              <w:t>✓</w:t>
            </w:r>
          </w:p>
        </w:tc>
      </w:tr>
      <w:tr w:rsidR="00F92C42" w14:paraId="73040E8B"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2FB888" w14:textId="77777777" w:rsidR="00F92C42" w:rsidRDefault="00F92C42" w:rsidP="00387D83">
            <w:r>
              <w:t>DNS local (</w:t>
            </w:r>
            <w:proofErr w:type="spellStart"/>
            <w:r>
              <w:t>AdGuard</w:t>
            </w:r>
            <w:proofErr w:type="spellEnd"/>
            <w:r>
              <w:t xml:space="preserve"> Home) resuelve correctamente los nombres internos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EC6FDD1" w14:textId="77777777" w:rsidR="00F92C42" w:rsidRDefault="00F92C42" w:rsidP="00387D83">
            <w:r>
              <w:rPr>
                <w:rFonts w:ascii="Segoe UI Symbol" w:hAnsi="Segoe UI Symbol" w:cs="Segoe UI Symbol"/>
              </w:rPr>
              <w:t>✓</w:t>
            </w:r>
          </w:p>
        </w:tc>
      </w:tr>
      <w:tr w:rsidR="00F92C42" w14:paraId="014BA28C"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AEDF9B" w14:textId="77777777" w:rsidR="00F92C42" w:rsidRDefault="00F92C42" w:rsidP="00387D83">
            <w:proofErr w:type="spellStart"/>
            <w:r>
              <w:t>Nextcloud</w:t>
            </w:r>
            <w:proofErr w:type="spellEnd"/>
            <w:r>
              <w:t xml:space="preserve"> accesible por nombre DNS desde la red local</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8C539EA" w14:textId="77777777" w:rsidR="00F92C42" w:rsidRDefault="00F92C42" w:rsidP="00387D83">
            <w:r>
              <w:rPr>
                <w:rFonts w:ascii="Segoe UI Symbol" w:hAnsi="Segoe UI Symbol" w:cs="Segoe UI Symbol"/>
              </w:rPr>
              <w:t>✓</w:t>
            </w:r>
          </w:p>
        </w:tc>
      </w:tr>
      <w:tr w:rsidR="00F92C42" w14:paraId="541F359A"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A794D9" w14:textId="77777777" w:rsidR="00F92C42" w:rsidRDefault="00F92C42" w:rsidP="00387D83">
            <w:r>
              <w:t>Ciclo completo de usuario ejecutado sin errores</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31062752" w14:textId="77777777" w:rsidR="00F92C42" w:rsidRDefault="00F92C42" w:rsidP="00387D83">
            <w:r>
              <w:rPr>
                <w:rFonts w:ascii="Segoe UI Symbol" w:hAnsi="Segoe UI Symbol" w:cs="Segoe UI Symbol"/>
              </w:rPr>
              <w:t>✓</w:t>
            </w:r>
          </w:p>
        </w:tc>
      </w:tr>
      <w:tr w:rsidR="00F92C42" w14:paraId="7D59E90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58335B" w14:textId="42E86DAF" w:rsidR="00F92C42" w:rsidRDefault="00574780" w:rsidP="00387D83">
            <w:r>
              <w:t>FIREWALL DE OMV</w:t>
            </w:r>
            <w:r w:rsidR="00F92C42">
              <w:t xml:space="preserve"> activo y Fail2ban operativo al cierre del sprint</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6EB6FECD" w14:textId="77777777" w:rsidR="00F92C42" w:rsidRDefault="00F92C42" w:rsidP="00387D83">
            <w:r>
              <w:rPr>
                <w:rFonts w:ascii="Segoe UI Symbol" w:hAnsi="Segoe UI Symbol" w:cs="Segoe UI Symbol"/>
              </w:rPr>
              <w:t>✓</w:t>
            </w:r>
          </w:p>
        </w:tc>
      </w:tr>
      <w:tr w:rsidR="00F92C42" w14:paraId="3FE6861B"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4D4A0B" w14:textId="77777777" w:rsidR="00F92C42" w:rsidRDefault="00F92C42" w:rsidP="00387D83">
            <w:r>
              <w:t>Guion de demostración elaborado y ensayado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191E7120" w14:textId="77777777" w:rsidR="00F92C42" w:rsidRDefault="00F92C42" w:rsidP="00387D83">
            <w:r>
              <w:rPr>
                <w:rFonts w:ascii="Segoe UI Symbol" w:hAnsi="Segoe UI Symbol" w:cs="Segoe UI Symbol"/>
              </w:rPr>
              <w:t>✓</w:t>
            </w:r>
          </w:p>
        </w:tc>
      </w:tr>
      <w:tr w:rsidR="00F92C42" w14:paraId="5CB737E3"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B39D78" w14:textId="77777777" w:rsidR="00F92C42" w:rsidRDefault="00F92C42" w:rsidP="00387D83">
            <w:r>
              <w:t>Borrador de presentación completado</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4AACA809" w14:textId="77777777" w:rsidR="00F92C42" w:rsidRDefault="00F92C42" w:rsidP="00387D83">
            <w:r>
              <w:rPr>
                <w:rFonts w:ascii="Segoe UI Symbol" w:hAnsi="Segoe UI Symbol" w:cs="Segoe UI Symbol"/>
              </w:rPr>
              <w:t>✓</w:t>
            </w:r>
          </w:p>
        </w:tc>
      </w:tr>
      <w:tr w:rsidR="00F92C42" w14:paraId="4631CA94" w14:textId="77777777" w:rsidTr="005F0ABF">
        <w:tc>
          <w:tcPr>
            <w:tcW w:w="6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E7D867" w14:textId="77777777" w:rsidR="00F92C42" w:rsidRDefault="00F92C42" w:rsidP="00387D83">
            <w:r>
              <w:t>Documentación del proyecto revisada y consolidada en GitHub</w:t>
            </w:r>
          </w:p>
        </w:tc>
        <w:tc>
          <w:tcPr>
            <w:tcW w:w="2526"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0865D890" w14:textId="77777777" w:rsidR="00F92C42" w:rsidRDefault="00F92C42" w:rsidP="00387D83">
            <w:r>
              <w:rPr>
                <w:rFonts w:ascii="Segoe UI Symbol" w:hAnsi="Segoe UI Symbol" w:cs="Segoe UI Symbol"/>
              </w:rPr>
              <w:t>✓</w:t>
            </w:r>
          </w:p>
        </w:tc>
      </w:tr>
    </w:tbl>
    <w:p w14:paraId="7F35676E" w14:textId="77777777" w:rsidR="00F92C42" w:rsidRDefault="00F92C42" w:rsidP="00387D8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2C42" w14:paraId="7966E7D1" w14:textId="77777777" w:rsidTr="005F0ABF">
        <w:tc>
          <w:tcPr>
            <w:tcW w:w="9026" w:type="dxa"/>
            <w:tcBorders>
              <w:top w:val="none" w:sz="0" w:space="0" w:color="FFFFFF"/>
              <w:left w:val="none" w:sz="0" w:space="0" w:color="FFFFFF"/>
              <w:bottom w:val="none" w:sz="0" w:space="0" w:color="FFFFFF"/>
              <w:right w:val="none" w:sz="0" w:space="0" w:color="FFFFFF"/>
            </w:tcBorders>
            <w:shd w:val="clear" w:color="auto" w:fill="D6E4F0"/>
            <w:tcMar>
              <w:top w:w="80" w:type="dxa"/>
              <w:left w:w="180" w:type="dxa"/>
              <w:bottom w:w="80" w:type="dxa"/>
              <w:right w:w="120" w:type="dxa"/>
            </w:tcMar>
          </w:tcPr>
          <w:p w14:paraId="3ECDD4BB" w14:textId="77777777" w:rsidR="00F92C42" w:rsidRDefault="00F92C42" w:rsidP="00387D83">
            <w:r>
              <w:t>8. REVISIÓN Y RETROSPECTIVA</w:t>
            </w:r>
          </w:p>
        </w:tc>
      </w:tr>
    </w:tbl>
    <w:p w14:paraId="7BD82D9D" w14:textId="77777777" w:rsidR="00F92C42" w:rsidRDefault="00F92C42" w:rsidP="00387D83"/>
    <w:p w14:paraId="2F5AE76F" w14:textId="77777777" w:rsidR="00F92C42" w:rsidRDefault="00F92C42" w:rsidP="00387D83">
      <w:pPr>
        <w:pStyle w:val="Ttulo3"/>
      </w:pPr>
      <w:r>
        <w:lastRenderedPageBreak/>
        <w:t>Qué se ha conseguido</w:t>
      </w:r>
    </w:p>
    <w:p w14:paraId="4D6D497E" w14:textId="77777777" w:rsidR="00F92C42" w:rsidRDefault="00F92C42" w:rsidP="00387D83">
      <w:pPr>
        <w:pStyle w:val="Prrafodelista"/>
        <w:numPr>
          <w:ilvl w:val="0"/>
          <w:numId w:val="47"/>
        </w:numPr>
      </w:pPr>
      <w:r>
        <w:t xml:space="preserve">El sistema </w:t>
      </w:r>
      <w:proofErr w:type="spellStart"/>
      <w:r>
        <w:t>MesCloud</w:t>
      </w:r>
      <w:proofErr w:type="spellEnd"/>
      <w:r>
        <w:t xml:space="preserve"> está completamente operativo, estable y verificado en todos sus componentes.</w:t>
      </w:r>
    </w:p>
    <w:p w14:paraId="74A93B24" w14:textId="77777777" w:rsidR="00F92C42" w:rsidRDefault="00F92C42" w:rsidP="00387D83">
      <w:pPr>
        <w:pStyle w:val="Prrafodelista"/>
        <w:numPr>
          <w:ilvl w:val="0"/>
          <w:numId w:val="47"/>
        </w:numPr>
      </w:pPr>
      <w:r>
        <w:t>El problema de DNS que persistía del sprint anterior se ha resuelto definitivamente.</w:t>
      </w:r>
    </w:p>
    <w:p w14:paraId="1B4EC226" w14:textId="77777777" w:rsidR="00F92C42" w:rsidRDefault="00F92C42" w:rsidP="00387D83">
      <w:pPr>
        <w:pStyle w:val="Prrafodelista"/>
        <w:numPr>
          <w:ilvl w:val="0"/>
          <w:numId w:val="47"/>
        </w:numPr>
      </w:pPr>
      <w:r>
        <w:t>La demostración práctica está diseñada y ensayada, con un flujo de usuario que muestra de forma clara las capacidades del sistema.</w:t>
      </w:r>
    </w:p>
    <w:p w14:paraId="377AFF33" w14:textId="77777777" w:rsidR="00F92C42" w:rsidRDefault="00F92C42" w:rsidP="00387D83">
      <w:pPr>
        <w:pStyle w:val="Prrafodelista"/>
        <w:numPr>
          <w:ilvl w:val="0"/>
          <w:numId w:val="47"/>
        </w:numPr>
      </w:pPr>
      <w:r>
        <w:t xml:space="preserve">La documentación del proyecto está completa y consolidada, reflejando fielmente el trabajo realizado a lo largo de los seis </w:t>
      </w:r>
      <w:proofErr w:type="spellStart"/>
      <w:r>
        <w:t>sprints</w:t>
      </w:r>
      <w:proofErr w:type="spellEnd"/>
      <w:r>
        <w:t>.</w:t>
      </w:r>
    </w:p>
    <w:p w14:paraId="049D27BD" w14:textId="77777777" w:rsidR="00F92C42" w:rsidRDefault="00F92C42" w:rsidP="00387D83"/>
    <w:p w14:paraId="1C0A39D5" w14:textId="77777777" w:rsidR="00F92C42" w:rsidRDefault="00F92C42" w:rsidP="00387D83">
      <w:pPr>
        <w:pStyle w:val="Ttulo3"/>
      </w:pPr>
      <w:r>
        <w:t>Qué no se ha podido hacer y por qué</w:t>
      </w:r>
    </w:p>
    <w:p w14:paraId="4F594E62" w14:textId="77777777" w:rsidR="00F92C42" w:rsidRDefault="00F92C42" w:rsidP="00387D83">
      <w:r>
        <w:t xml:space="preserve">No se implementaron funcionalidades adicionales de </w:t>
      </w:r>
      <w:proofErr w:type="spellStart"/>
      <w:r>
        <w:t>Nextcloud</w:t>
      </w:r>
      <w:proofErr w:type="spellEnd"/>
      <w:r>
        <w:t xml:space="preserve"> (aplicaciones extra, notificaciones por correo, etc.) ya que el sprint se centró en estabilizar y verificar el sistema existente en lugar de añadir nuevas funcionalidades. Esta decisión es correcta en un sprint de cierre, donde la prioridad es la fiabilidad del entregable final.</w:t>
      </w:r>
    </w:p>
    <w:p w14:paraId="3020F3AC" w14:textId="77777777" w:rsidR="00F92C42" w:rsidRDefault="00F92C42" w:rsidP="00387D83"/>
    <w:p w14:paraId="7B30E0CD" w14:textId="77777777" w:rsidR="00F92C42" w:rsidRDefault="00F92C42" w:rsidP="00387D83">
      <w:pPr>
        <w:pStyle w:val="Ttulo3"/>
      </w:pPr>
      <w:r>
        <w:t>Reflexión final del proyecto</w:t>
      </w:r>
    </w:p>
    <w:p w14:paraId="1D2D1814" w14:textId="77777777" w:rsidR="00F92C42" w:rsidRDefault="00F92C42" w:rsidP="00387D83">
      <w:proofErr w:type="spellStart"/>
      <w:r>
        <w:t>MesCloud</w:t>
      </w:r>
      <w:proofErr w:type="spellEnd"/>
      <w:r>
        <w:t xml:space="preserve"> ha pasado de ser una idea en papel a un sistema de nube privada completamente funcional en seis </w:t>
      </w:r>
      <w:proofErr w:type="spellStart"/>
      <w:r>
        <w:t>sprints</w:t>
      </w:r>
      <w:proofErr w:type="spellEnd"/>
      <w:r>
        <w:t xml:space="preserve"> de trabajo. El proyecto ha permitido al equipo desarrollar competencias técnicas reales en administración de sistemas Linux, gestión de contenedores Docker, configuración de servicios de red y ciberseguridad básica.</w:t>
      </w:r>
    </w:p>
    <w:p w14:paraId="660177A1" w14:textId="77777777" w:rsidR="00F92C42" w:rsidRDefault="00F92C42" w:rsidP="00387D83"/>
    <w:p w14:paraId="61573673" w14:textId="77777777" w:rsidR="00F92C42" w:rsidRDefault="00F92C42" w:rsidP="00387D83">
      <w:r>
        <w:t>Los principales aprendizajes del proyecto son la importancia de la planificación técnica previa para evitar improvisaciones en la implementación, la necesidad de documentar los procesos en tiempo real y no a posteriori, y la utilidad de la metodología ágil para adaptar el alcance del proyecto de forma controlada ante imprevistos técnicos como los problemas de red o la inviabilidad de HTTPS sin dominio público.</w:t>
      </w:r>
    </w:p>
    <w:p w14:paraId="69D0C73F" w14:textId="77777777" w:rsidR="00F92C42" w:rsidRDefault="00F92C42" w:rsidP="00387D83"/>
    <w:p w14:paraId="0978A431" w14:textId="77777777" w:rsidR="00F92C42" w:rsidRDefault="00F92C42" w:rsidP="00387D83">
      <w:r>
        <w:t>El resultado final es un sistema de almacenamiento en nube privada que cumple todos los objetivos funcionales del proyecto: almacenamiento centralizado, gestión de usuarios con permisos, acceso desde múltiples dispositivos, administración remota segura y copias de seguridad automatizadas.</w:t>
      </w:r>
    </w:p>
    <w:p w14:paraId="743F9948" w14:textId="77777777" w:rsidR="00F92C42" w:rsidRDefault="00F92C42" w:rsidP="00387D83">
      <w:r>
        <w:br w:type="page"/>
      </w:r>
    </w:p>
    <w:p w14:paraId="46E842D0" w14:textId="77777777" w:rsidR="00F92C42" w:rsidRDefault="00F92C42" w:rsidP="00387D83">
      <w:pPr>
        <w:pStyle w:val="Ttulo1"/>
      </w:pPr>
      <w:r>
        <w:lastRenderedPageBreak/>
        <w:t>3. Estado final del sistema</w:t>
      </w:r>
    </w:p>
    <w:p w14:paraId="5757EF84" w14:textId="77777777" w:rsidR="00F92C42" w:rsidRDefault="00F92C42" w:rsidP="00387D83">
      <w:pPr>
        <w:pStyle w:val="Ttulo2"/>
      </w:pPr>
      <w:r>
        <w:t>3.1 Servicios desplegados y operativos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26"/>
        <w:gridCol w:w="1600"/>
        <w:gridCol w:w="2600"/>
      </w:tblGrid>
      <w:tr w:rsidR="00F92C42" w14:paraId="23B5A332" w14:textId="77777777" w:rsidTr="00755E90">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38C7F81" w14:textId="77777777" w:rsidR="00F92C42" w:rsidRPr="00755E90" w:rsidRDefault="00F92C42" w:rsidP="00387D83">
            <w:pPr>
              <w:rPr>
                <w:b/>
                <w:bCs/>
                <w:color w:val="FFFFFF" w:themeColor="background1"/>
              </w:rPr>
            </w:pPr>
            <w:r w:rsidRPr="00755E90">
              <w:rPr>
                <w:b/>
                <w:bCs/>
                <w:color w:val="FFFFFF" w:themeColor="background1"/>
              </w:rPr>
              <w:t>Servicio</w:t>
            </w:r>
          </w:p>
        </w:tc>
        <w:tc>
          <w:tcPr>
            <w:tcW w:w="2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0046EED" w14:textId="77777777" w:rsidR="00F92C42" w:rsidRPr="00755E90" w:rsidRDefault="00F92C42" w:rsidP="00387D83">
            <w:pPr>
              <w:rPr>
                <w:b/>
                <w:bCs/>
                <w:color w:val="FFFFFF" w:themeColor="background1"/>
              </w:rPr>
            </w:pPr>
            <w:r w:rsidRPr="00755E90">
              <w:rPr>
                <w:b/>
                <w:bCs/>
                <w:color w:val="FFFFFF" w:themeColor="background1"/>
              </w:rPr>
              <w:t>Tecnología</w:t>
            </w:r>
          </w:p>
        </w:tc>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52045A0" w14:textId="77777777" w:rsidR="00F92C42" w:rsidRPr="00755E90" w:rsidRDefault="00F92C42" w:rsidP="00387D83">
            <w:pPr>
              <w:rPr>
                <w:b/>
                <w:bCs/>
                <w:color w:val="FFFFFF" w:themeColor="background1"/>
              </w:rPr>
            </w:pPr>
            <w:r w:rsidRPr="00755E90">
              <w:rPr>
                <w:b/>
                <w:bCs/>
                <w:color w:val="FFFFFF" w:themeColor="background1"/>
              </w:rPr>
              <w:t>Puerto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221BE890" w14:textId="77777777" w:rsidR="00F92C42" w:rsidRPr="00755E90" w:rsidRDefault="00F92C42" w:rsidP="00387D83">
            <w:pPr>
              <w:rPr>
                <w:b/>
                <w:bCs/>
                <w:color w:val="FFFFFF" w:themeColor="background1"/>
              </w:rPr>
            </w:pPr>
            <w:r w:rsidRPr="00755E90">
              <w:rPr>
                <w:b/>
                <w:bCs/>
                <w:color w:val="FFFFFF" w:themeColor="background1"/>
              </w:rPr>
              <w:t>Estado</w:t>
            </w:r>
          </w:p>
        </w:tc>
      </w:tr>
      <w:tr w:rsidR="00F92C42" w14:paraId="06CC1BC9"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428890" w14:textId="77777777" w:rsidR="00F92C42" w:rsidRDefault="00F92C42" w:rsidP="00387D83">
            <w:r>
              <w:t>Sistema operativo NAS</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7DB628" w14:textId="77777777" w:rsidR="00F92C42" w:rsidRDefault="00F92C42" w:rsidP="00387D83">
            <w:proofErr w:type="spellStart"/>
            <w:r>
              <w:t>OpenMediaVault</w:t>
            </w:r>
            <w:proofErr w:type="spellEnd"/>
            <w:r>
              <w:t xml:space="preserve"> 8.0.7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C1FF10" w14:textId="12A6425F" w:rsidR="00F92C42" w:rsidRDefault="00574780" w:rsidP="00387D83">
            <w:r>
              <w:t>8181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62DD2E" w14:textId="77777777" w:rsidR="00F92C42" w:rsidRDefault="00F92C42" w:rsidP="00387D83">
            <w:r>
              <w:t>Operativo</w:t>
            </w:r>
          </w:p>
        </w:tc>
      </w:tr>
      <w:tr w:rsidR="00F92C42" w14:paraId="4880CF05"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529AFA" w14:textId="77777777" w:rsidR="00F92C42" w:rsidRDefault="00F92C42" w:rsidP="00387D83">
            <w:r>
              <w:t>Gestión de contenedores</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10420E" w14:textId="77777777" w:rsidR="00F92C42" w:rsidRDefault="00F92C42" w:rsidP="00387D83">
            <w:proofErr w:type="spellStart"/>
            <w:r>
              <w:t>Portainer</w:t>
            </w:r>
            <w:proofErr w:type="spellEnd"/>
            <w:r>
              <w:t xml:space="preserve"> CE</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C3201A" w14:textId="4C32BDA8" w:rsidR="00F92C42" w:rsidRDefault="00574780" w:rsidP="00387D83">
            <w:r>
              <w:t>9000</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B35997" w14:textId="77777777" w:rsidR="00F92C42" w:rsidRDefault="00F92C42" w:rsidP="00387D83">
            <w:r>
              <w:t>Operativo</w:t>
            </w:r>
          </w:p>
        </w:tc>
      </w:tr>
      <w:tr w:rsidR="00F92C42" w14:paraId="66897A81"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92D281" w14:textId="77777777" w:rsidR="00F92C42" w:rsidRDefault="00F92C42" w:rsidP="00387D83">
            <w:r>
              <w:t>Nube privada</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A2509D" w14:textId="77777777" w:rsidR="00F92C42" w:rsidRDefault="00F92C42" w:rsidP="00387D83">
            <w:proofErr w:type="spellStart"/>
            <w:r>
              <w:t>Nextcloud</w:t>
            </w:r>
            <w:proofErr w:type="spellEnd"/>
            <w:r>
              <w:t xml:space="preserve"> (última versión estable)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FB8840" w14:textId="40FA8DB3" w:rsidR="00F92C42" w:rsidRDefault="00574780" w:rsidP="00387D83">
            <w:r>
              <w:t>8080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A6EAC5" w14:textId="77777777" w:rsidR="00F92C42" w:rsidRDefault="00F92C42" w:rsidP="00387D83">
            <w:r>
              <w:t>Operativo</w:t>
            </w:r>
          </w:p>
        </w:tc>
      </w:tr>
      <w:tr w:rsidR="00F92C42" w14:paraId="08950FF2"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2D9921" w14:textId="77777777" w:rsidR="00F92C42" w:rsidRDefault="00F92C42" w:rsidP="00387D83">
            <w:r>
              <w:t>Base de datos</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5860E7" w14:textId="77777777" w:rsidR="00F92C42" w:rsidRDefault="00F92C42" w:rsidP="00387D83">
            <w:proofErr w:type="spellStart"/>
            <w:r>
              <w:t>MariaDB</w:t>
            </w:r>
            <w:proofErr w:type="spellEnd"/>
            <w:r>
              <w:t xml:space="preserve"> (contenedor)</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8A568F" w14:textId="77777777" w:rsidR="00F92C42" w:rsidRDefault="00F92C42" w:rsidP="00387D83">
            <w:r>
              <w:t>Red interna</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278137" w14:textId="77777777" w:rsidR="00F92C42" w:rsidRDefault="00F92C42" w:rsidP="00387D83">
            <w:r>
              <w:t>Operativo</w:t>
            </w:r>
          </w:p>
        </w:tc>
      </w:tr>
      <w:tr w:rsidR="00F92C42" w14:paraId="4C636F8D"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917F25" w14:textId="77777777" w:rsidR="00F92C42" w:rsidRDefault="00F92C42" w:rsidP="00387D83">
            <w:r>
              <w:t>Proxy inverso</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C78C2D" w14:textId="77777777" w:rsidR="00F92C42" w:rsidRDefault="00F92C42" w:rsidP="00387D83">
            <w:proofErr w:type="spellStart"/>
            <w:r>
              <w:t>Nginx</w:t>
            </w:r>
            <w:proofErr w:type="spellEnd"/>
            <w:r>
              <w:t xml:space="preserve"> Proxy Manager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597D1B" w14:textId="77777777" w:rsidR="00F92C42" w:rsidRDefault="00F92C42" w:rsidP="00387D83">
            <w:r>
              <w:t>80 / 81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2137B9" w14:textId="77777777" w:rsidR="00F92C42" w:rsidRDefault="00F92C42" w:rsidP="00387D83">
            <w:r>
              <w:t>Operativo</w:t>
            </w:r>
          </w:p>
        </w:tc>
      </w:tr>
      <w:tr w:rsidR="00F92C42" w14:paraId="2F6AE732"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BB48AB" w14:textId="77777777" w:rsidR="00F92C42" w:rsidRDefault="00F92C42" w:rsidP="00387D83">
            <w:r>
              <w:t>DNS local</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DF96CC" w14:textId="77777777" w:rsidR="00F92C42" w:rsidRDefault="00F92C42" w:rsidP="00387D83">
            <w:proofErr w:type="spellStart"/>
            <w:r>
              <w:t>AdGuard</w:t>
            </w:r>
            <w:proofErr w:type="spellEnd"/>
            <w:r>
              <w:t xml:space="preserve"> Home</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A8DF50" w14:textId="77777777" w:rsidR="00F92C42" w:rsidRDefault="00F92C42" w:rsidP="00387D83">
            <w:r>
              <w:t>53 / 3000</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8BB350" w14:textId="77777777" w:rsidR="00F92C42" w:rsidRDefault="00F92C42" w:rsidP="00387D83">
            <w:r>
              <w:t>Operativo</w:t>
            </w:r>
          </w:p>
        </w:tc>
      </w:tr>
      <w:tr w:rsidR="00F92C42" w14:paraId="3FEF07A9"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343405" w14:textId="77777777" w:rsidR="00F92C42" w:rsidRDefault="00F92C42" w:rsidP="00387D83">
            <w:r>
              <w:t>Acceso remoto</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BC68E6" w14:textId="77777777" w:rsidR="00F92C42" w:rsidRDefault="00F92C42" w:rsidP="00387D83">
            <w:proofErr w:type="spellStart"/>
            <w:r>
              <w:t>ZeroTier</w:t>
            </w:r>
            <w:proofErr w:type="spellEnd"/>
            <w:r>
              <w:t xml:space="preserve"> VPN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112B86" w14:textId="77777777" w:rsidR="00F92C42" w:rsidRDefault="00F92C42" w:rsidP="00387D83">
            <w:r>
              <w:t>Red superpuesta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BFAA24" w14:textId="77777777" w:rsidR="00F92C42" w:rsidRDefault="00F92C42" w:rsidP="00387D83">
            <w:r>
              <w:t>Operativo</w:t>
            </w:r>
          </w:p>
        </w:tc>
      </w:tr>
      <w:tr w:rsidR="00F92C42" w14:paraId="50F9E824"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05BD67" w14:textId="77777777" w:rsidR="00F92C42" w:rsidRDefault="00F92C42" w:rsidP="00387D83">
            <w:r>
              <w:t>Firewall</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3FFE8D" w14:textId="370647FA" w:rsidR="00F92C42" w:rsidRDefault="00574780" w:rsidP="00387D83">
            <w:r>
              <w:t>FIREWALL DE OMV</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150A71" w14:textId="77777777" w:rsidR="00F92C42" w:rsidRDefault="00F92C42" w:rsidP="00387D83">
            <w:r>
              <w:t>N/A</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3E52C3" w14:textId="77777777" w:rsidR="00F92C42" w:rsidRDefault="00F92C42" w:rsidP="00387D83">
            <w:r>
              <w:t>Activo</w:t>
            </w:r>
          </w:p>
        </w:tc>
      </w:tr>
      <w:tr w:rsidR="00F92C42" w14:paraId="441F06C7"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4B9D19" w14:textId="77777777" w:rsidR="00F92C42" w:rsidRDefault="00F92C42" w:rsidP="00387D83">
            <w:r>
              <w:t>Protección ante intrusiones</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D690C3" w14:textId="77777777" w:rsidR="00F92C42" w:rsidRDefault="00F92C42" w:rsidP="00387D83">
            <w:r>
              <w:t>Fail2ban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7C6A06" w14:textId="77777777" w:rsidR="00F92C42" w:rsidRDefault="00F92C42" w:rsidP="00387D83">
            <w:r>
              <w:t>N/A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FC3235" w14:textId="77777777" w:rsidR="00F92C42" w:rsidRDefault="00F92C42" w:rsidP="00387D83">
            <w:r>
              <w:t>Activo</w:t>
            </w:r>
          </w:p>
        </w:tc>
      </w:tr>
      <w:tr w:rsidR="00F92C42" w14:paraId="79C5D571"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53CCF1" w14:textId="77777777" w:rsidR="00F92C42" w:rsidRDefault="00F92C42" w:rsidP="00387D83">
            <w:r>
              <w:t>Copias de seguridad</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EA32C9" w14:textId="77777777" w:rsidR="00F92C42" w:rsidRDefault="00F92C42" w:rsidP="00387D83">
            <w:r>
              <w:t xml:space="preserve">OMV </w:t>
            </w:r>
            <w:proofErr w:type="spellStart"/>
            <w:r>
              <w:t>Backup</w:t>
            </w:r>
            <w:proofErr w:type="spellEnd"/>
            <w:r>
              <w:t xml:space="preserve"> + </w:t>
            </w:r>
            <w:proofErr w:type="spellStart"/>
            <w:r>
              <w:t>Nextcloud</w:t>
            </w:r>
            <w:proofErr w:type="spellEnd"/>
            <w:r>
              <w:t xml:space="preserve"> </w:t>
            </w:r>
            <w:proofErr w:type="spellStart"/>
            <w:r>
              <w:t>Backup</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AB1EF6" w14:textId="77777777" w:rsidR="00F92C42" w:rsidRDefault="00F92C42" w:rsidP="00387D83">
            <w:r>
              <w:t>N/A</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CFAA52" w14:textId="77777777" w:rsidR="00F92C42" w:rsidRDefault="00F92C42" w:rsidP="00387D83">
            <w:r>
              <w:t>Activo</w:t>
            </w:r>
          </w:p>
        </w:tc>
      </w:tr>
    </w:tbl>
    <w:p w14:paraId="359A3F18" w14:textId="77777777" w:rsidR="00F92C42" w:rsidRDefault="00F92C42" w:rsidP="00387D83"/>
    <w:p w14:paraId="79735D0C" w14:textId="77777777" w:rsidR="00F92C42" w:rsidRDefault="00F92C42" w:rsidP="00387D83">
      <w:pPr>
        <w:pStyle w:val="Ttulo2"/>
      </w:pPr>
      <w:r>
        <w:t>3.2 Funcionalidades verificadas</w:t>
      </w:r>
    </w:p>
    <w:p w14:paraId="59C593B0" w14:textId="77777777" w:rsidR="00F92C42" w:rsidRDefault="00F92C42" w:rsidP="00387D83">
      <w:pPr>
        <w:pStyle w:val="Prrafodelista"/>
        <w:numPr>
          <w:ilvl w:val="0"/>
          <w:numId w:val="47"/>
        </w:numPr>
      </w:pPr>
      <w:r>
        <w:t>Almacenamiento y gestión de archivos desde navegador web.</w:t>
      </w:r>
    </w:p>
    <w:p w14:paraId="0BBFAA5F" w14:textId="77777777" w:rsidR="00F92C42" w:rsidRDefault="00F92C42" w:rsidP="00387D83">
      <w:pPr>
        <w:pStyle w:val="Prrafodelista"/>
        <w:numPr>
          <w:ilvl w:val="0"/>
          <w:numId w:val="47"/>
        </w:numPr>
      </w:pPr>
      <w:r>
        <w:t>Compartición de archivos entre usuarios mediante enlaces internos.</w:t>
      </w:r>
    </w:p>
    <w:p w14:paraId="52F7B369" w14:textId="77777777" w:rsidR="00F92C42" w:rsidRDefault="00F92C42" w:rsidP="00387D83">
      <w:pPr>
        <w:pStyle w:val="Prrafodelista"/>
        <w:numPr>
          <w:ilvl w:val="0"/>
          <w:numId w:val="47"/>
        </w:numPr>
      </w:pPr>
      <w:r>
        <w:t>Gestión de usuarios con roles diferenciados (administrador / estándar).</w:t>
      </w:r>
    </w:p>
    <w:p w14:paraId="03AAA621" w14:textId="77777777" w:rsidR="00F92C42" w:rsidRDefault="00F92C42" w:rsidP="00387D83">
      <w:pPr>
        <w:pStyle w:val="Prrafodelista"/>
        <w:numPr>
          <w:ilvl w:val="0"/>
          <w:numId w:val="47"/>
        </w:numPr>
      </w:pPr>
      <w:r>
        <w:t>Acceso al sistema desde la red local mediante nombre DNS interno.</w:t>
      </w:r>
    </w:p>
    <w:p w14:paraId="44B3F171" w14:textId="77777777" w:rsidR="00F92C42" w:rsidRDefault="00F92C42" w:rsidP="00387D83">
      <w:pPr>
        <w:pStyle w:val="Prrafodelista"/>
        <w:numPr>
          <w:ilvl w:val="0"/>
          <w:numId w:val="47"/>
        </w:numPr>
      </w:pPr>
      <w:r>
        <w:t xml:space="preserve">Acceso al sistema desde red externa mediante VPN </w:t>
      </w:r>
      <w:proofErr w:type="spellStart"/>
      <w:r>
        <w:t>ZeroTier</w:t>
      </w:r>
      <w:proofErr w:type="spellEnd"/>
      <w:r>
        <w:t>.</w:t>
      </w:r>
    </w:p>
    <w:p w14:paraId="46425165" w14:textId="77777777" w:rsidR="00F92C42" w:rsidRDefault="00F92C42" w:rsidP="00387D83">
      <w:pPr>
        <w:pStyle w:val="Prrafodelista"/>
        <w:numPr>
          <w:ilvl w:val="0"/>
          <w:numId w:val="47"/>
        </w:numPr>
      </w:pPr>
      <w:r>
        <w:t>Persistencia de datos ante reinicios del servidor y de los contenedores.</w:t>
      </w:r>
    </w:p>
    <w:p w14:paraId="79396542" w14:textId="77777777" w:rsidR="00F92C42" w:rsidRDefault="00F92C42" w:rsidP="00387D83">
      <w:pPr>
        <w:pStyle w:val="Prrafodelista"/>
        <w:numPr>
          <w:ilvl w:val="0"/>
          <w:numId w:val="47"/>
        </w:numPr>
      </w:pPr>
      <w:r>
        <w:t>Copias de seguridad automatizadas de los datos del sistema.</w:t>
      </w:r>
    </w:p>
    <w:p w14:paraId="29EE7F74" w14:textId="423BC45D" w:rsidR="00F92C42" w:rsidRDefault="00F92C42" w:rsidP="00387D83">
      <w:pPr>
        <w:pStyle w:val="Prrafodelista"/>
        <w:numPr>
          <w:ilvl w:val="0"/>
          <w:numId w:val="47"/>
        </w:numPr>
      </w:pPr>
      <w:r>
        <w:t>Protección del servidor ante intentos de acceso no autorizados (</w:t>
      </w:r>
      <w:r w:rsidR="00574780">
        <w:t>FIREWALL DE OMV</w:t>
      </w:r>
      <w:r>
        <w:t xml:space="preserve"> + Fail2ban).</w:t>
      </w:r>
    </w:p>
    <w:p w14:paraId="3D9C3CF6" w14:textId="77777777" w:rsidR="00F92C42" w:rsidRDefault="00F92C42" w:rsidP="00387D83"/>
    <w:p w14:paraId="2DDB8F92" w14:textId="77777777" w:rsidR="00F92C42" w:rsidRDefault="00F92C42" w:rsidP="00387D83">
      <w:pPr>
        <w:pStyle w:val="Ttulo2"/>
      </w:pPr>
      <w:r>
        <w:lastRenderedPageBreak/>
        <w:t>3.3 Funcionalidades fuera de alcance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F92C42" w14:paraId="211F8FDB" w14:textId="77777777" w:rsidTr="00755E90">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B1FA496" w14:textId="77777777" w:rsidR="00F92C42" w:rsidRPr="00755E90" w:rsidRDefault="00F92C42" w:rsidP="00387D83">
            <w:pPr>
              <w:rPr>
                <w:b/>
                <w:bCs/>
                <w:color w:val="FFFFFF" w:themeColor="background1"/>
              </w:rPr>
            </w:pPr>
            <w:r w:rsidRPr="00755E90">
              <w:rPr>
                <w:b/>
                <w:bCs/>
                <w:color w:val="FFFFFF" w:themeColor="background1"/>
              </w:rPr>
              <w:t>Funcionalidad</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67F9F272" w14:textId="77777777" w:rsidR="00F92C42" w:rsidRPr="00755E90" w:rsidRDefault="00F92C42" w:rsidP="00387D83">
            <w:pPr>
              <w:rPr>
                <w:b/>
                <w:bCs/>
                <w:color w:val="FFFFFF" w:themeColor="background1"/>
              </w:rPr>
            </w:pPr>
            <w:r w:rsidRPr="00755E90">
              <w:rPr>
                <w:b/>
                <w:bCs/>
                <w:color w:val="FFFFFF" w:themeColor="background1"/>
              </w:rPr>
              <w:t>Motivo de exclusión</w:t>
            </w:r>
          </w:p>
        </w:tc>
        <w:tc>
          <w:tcPr>
            <w:tcW w:w="3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7AD6E517" w14:textId="77777777" w:rsidR="00F92C42" w:rsidRPr="00755E90" w:rsidRDefault="00F92C42" w:rsidP="00387D83">
            <w:pPr>
              <w:rPr>
                <w:b/>
                <w:bCs/>
                <w:color w:val="FFFFFF" w:themeColor="background1"/>
              </w:rPr>
            </w:pPr>
            <w:r w:rsidRPr="00755E90">
              <w:rPr>
                <w:b/>
                <w:bCs/>
                <w:color w:val="FFFFFF" w:themeColor="background1"/>
              </w:rPr>
              <w:t>Viabilidad futura</w:t>
            </w:r>
          </w:p>
        </w:tc>
      </w:tr>
      <w:tr w:rsidR="00F92C42" w14:paraId="381A1D66"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DE78A2" w14:textId="77777777" w:rsidR="00F92C42" w:rsidRDefault="00F92C42" w:rsidP="00387D83">
            <w:r>
              <w:t>HTTPS con certificado SSL</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C6C1E8" w14:textId="77777777" w:rsidR="00F92C42" w:rsidRDefault="00F92C42" w:rsidP="00387D83">
            <w:r>
              <w:t>Requiere dominio público y acceso desde internet (</w:t>
            </w:r>
            <w:proofErr w:type="spellStart"/>
            <w:r>
              <w:t>Let's</w:t>
            </w:r>
            <w:proofErr w:type="spellEnd"/>
            <w:r>
              <w:t xml:space="preserve"> </w:t>
            </w:r>
            <w:proofErr w:type="spellStart"/>
            <w:r>
              <w:t>Encrypt</w:t>
            </w:r>
            <w:proofErr w:type="spellEnd"/>
            <w: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09C011" w14:textId="77777777" w:rsidR="00F92C42" w:rsidRDefault="00F92C42" w:rsidP="00387D83">
            <w:r>
              <w:t>Alta — implementable con un dominio registrado</w:t>
            </w:r>
          </w:p>
        </w:tc>
      </w:tr>
      <w:tr w:rsidR="00F92C42" w14:paraId="1B383488"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E6A7FF" w14:textId="77777777" w:rsidR="00F92C42" w:rsidRDefault="00F92C42" w:rsidP="00387D83">
            <w:r>
              <w:t>Autenticación LDAP centralizada</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C7C897" w14:textId="77777777" w:rsidR="00F92C42" w:rsidRDefault="00F92C42" w:rsidP="00387D83">
            <w:r>
              <w:t>Requiere múltiples servicios que compartan autenticación para justificar su complejidad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67125C" w14:textId="77777777" w:rsidR="00F92C42" w:rsidRDefault="00F92C42" w:rsidP="00387D83">
            <w:r>
              <w:t>Alta — documentación de implementación disponible</w:t>
            </w:r>
          </w:p>
        </w:tc>
      </w:tr>
      <w:tr w:rsidR="00F92C42" w14:paraId="0838D231"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440877" w14:textId="77777777" w:rsidR="00F92C42" w:rsidRDefault="00F92C42" w:rsidP="00387D83">
            <w:r>
              <w:t>Notificaciones por correo</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5ACE1" w14:textId="77777777" w:rsidR="00F92C42" w:rsidRDefault="00F92C42" w:rsidP="00387D83">
            <w:r>
              <w:t>Requiere servidor SMTP propio o cuenta de correo dedicada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C5D993" w14:textId="77777777" w:rsidR="00F92C42" w:rsidRDefault="00F92C42" w:rsidP="00387D83">
            <w:r>
              <w:t>Media — configurable con cuenta SMTP externa</w:t>
            </w:r>
          </w:p>
        </w:tc>
      </w:tr>
      <w:tr w:rsidR="00F92C42" w14:paraId="070DD5F4" w14:textId="77777777" w:rsidTr="005F0ABF">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E469F6" w14:textId="77777777" w:rsidR="00F92C42" w:rsidRDefault="00F92C42" w:rsidP="00387D83">
            <w:r>
              <w:t xml:space="preserve">Aplicaciones adicionales de </w:t>
            </w:r>
            <w:proofErr w:type="spellStart"/>
            <w:r>
              <w:t>Nextcloud</w:t>
            </w:r>
            <w:proofErr w:type="spellEnd"/>
            <w:r>
              <w:t xml:space="preserve"> (Calendar, Talk)</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C1B2C6" w14:textId="77777777" w:rsidR="00F92C42" w:rsidRDefault="00F92C42" w:rsidP="00387D83">
            <w:r>
              <w:t>Fuera del alcance definido en el Sprint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F41672" w14:textId="77777777" w:rsidR="00F92C42" w:rsidRDefault="00F92C42" w:rsidP="00387D83">
            <w:r>
              <w:t xml:space="preserve">Alta — instalables desde el App Store de </w:t>
            </w:r>
            <w:proofErr w:type="spellStart"/>
            <w:r>
              <w:t>Nextcloud</w:t>
            </w:r>
            <w:proofErr w:type="spellEnd"/>
          </w:p>
        </w:tc>
      </w:tr>
    </w:tbl>
    <w:p w14:paraId="38D5B082" w14:textId="77777777" w:rsidR="00F92C42" w:rsidRDefault="00F92C42" w:rsidP="00387D83"/>
    <w:p w14:paraId="5DDF8E2D" w14:textId="02786630" w:rsidR="004E34B7" w:rsidRPr="00F92C42" w:rsidRDefault="004E34B7" w:rsidP="00387D83"/>
    <w:sectPr w:rsidR="004E34B7" w:rsidRPr="00F92C42" w:rsidSect="00EE7660">
      <w:headerReference w:type="default" r:id="rId11"/>
      <w:footerReference w:type="default" r:id="rId12"/>
      <w:headerReference w:type="first" r:id="rId13"/>
      <w:pgSz w:w="11906" w:h="16838"/>
      <w:pgMar w:top="1418" w:right="1701" w:bottom="1134" w:left="1701" w:header="0"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3154B" w14:textId="77777777" w:rsidR="00410E80" w:rsidRDefault="00410E80" w:rsidP="00387D83">
      <w:r>
        <w:separator/>
      </w:r>
    </w:p>
  </w:endnote>
  <w:endnote w:type="continuationSeparator" w:id="0">
    <w:p w14:paraId="33934265" w14:textId="77777777" w:rsidR="00410E80" w:rsidRDefault="00410E80" w:rsidP="00387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C Ginto Plus Variable Unlicen">
    <w:charset w:val="00"/>
    <w:family w:val="swiss"/>
    <w:pitch w:val="variable"/>
    <w:sig w:usb0="00000007" w:usb1="00000000" w:usb2="00000000" w:usb3="00000000" w:csb0="00000093" w:csb1="00000000"/>
  </w:font>
  <w:font w:name="Amasis MT Pro Black">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422500"/>
      <w:docPartObj>
        <w:docPartGallery w:val="Page Numbers (Bottom of Page)"/>
        <w:docPartUnique/>
      </w:docPartObj>
    </w:sdtPr>
    <w:sdtContent>
      <w:p w14:paraId="0107F9C1" w14:textId="77777777" w:rsidR="00223880" w:rsidRDefault="00223880" w:rsidP="00387D83">
        <w:pPr>
          <w:pStyle w:val="Piedepgina"/>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4510" w14:textId="77777777" w:rsidR="00410E80" w:rsidRDefault="00410E80" w:rsidP="00387D83">
      <w:r>
        <w:separator/>
      </w:r>
    </w:p>
  </w:footnote>
  <w:footnote w:type="continuationSeparator" w:id="0">
    <w:p w14:paraId="3F971AFB" w14:textId="77777777" w:rsidR="00410E80" w:rsidRDefault="00410E80" w:rsidP="00387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1031" w14:textId="5F2157C1" w:rsidR="00816192" w:rsidRDefault="00816192" w:rsidP="00387D83">
    <w:pPr>
      <w:pStyle w:val="Encabezado"/>
    </w:pPr>
  </w:p>
  <w:tbl>
    <w:tblPr>
      <w:tblW w:w="8647" w:type="dxa"/>
      <w:tblBorders>
        <w:bottom w:val="single" w:sz="8" w:space="0" w:color="747474" w:themeColor="background2" w:themeShade="80"/>
      </w:tblBorders>
      <w:tblCellMar>
        <w:left w:w="10" w:type="dxa"/>
        <w:right w:w="10" w:type="dxa"/>
      </w:tblCellMar>
      <w:tblLook w:val="0000" w:firstRow="0" w:lastRow="0" w:firstColumn="0" w:lastColumn="0" w:noHBand="0" w:noVBand="0"/>
    </w:tblPr>
    <w:tblGrid>
      <w:gridCol w:w="5500"/>
      <w:gridCol w:w="3147"/>
    </w:tblGrid>
    <w:tr w:rsidR="00752C55" w14:paraId="2E91452B" w14:textId="77777777" w:rsidTr="001A0CA4">
      <w:tc>
        <w:tcPr>
          <w:tcW w:w="5500" w:type="dxa"/>
          <w:tcMar>
            <w:top w:w="40" w:type="dxa"/>
            <w:left w:w="0" w:type="dxa"/>
            <w:bottom w:w="60" w:type="dxa"/>
            <w:right w:w="0" w:type="dxa"/>
          </w:tcMar>
        </w:tcPr>
        <w:p w14:paraId="4353563A" w14:textId="77777777" w:rsidR="00752C55" w:rsidRPr="001A0CA4" w:rsidRDefault="00752C55" w:rsidP="00752C55">
          <w:pPr>
            <w:rPr>
              <w:color w:val="7F7F7F" w:themeColor="text1" w:themeTint="80"/>
            </w:rPr>
          </w:pPr>
          <w:proofErr w:type="spellStart"/>
          <w:r w:rsidRPr="001A0CA4">
            <w:rPr>
              <w:b/>
              <w:bCs/>
              <w:color w:val="7F7F7F" w:themeColor="text1" w:themeTint="80"/>
              <w:sz w:val="18"/>
              <w:szCs w:val="18"/>
            </w:rPr>
            <w:t>MesCloud</w:t>
          </w:r>
          <w:proofErr w:type="spellEnd"/>
          <w:r w:rsidRPr="001A0CA4">
            <w:rPr>
              <w:b/>
              <w:bCs/>
              <w:color w:val="7F7F7F" w:themeColor="text1" w:themeTint="80"/>
              <w:sz w:val="18"/>
              <w:szCs w:val="18"/>
            </w:rPr>
            <w:t xml:space="preserve"> — Almacenamiento en Nube Privada</w:t>
          </w:r>
        </w:p>
      </w:tc>
      <w:tc>
        <w:tcPr>
          <w:tcW w:w="3147" w:type="dxa"/>
          <w:tcMar>
            <w:top w:w="40" w:type="dxa"/>
            <w:left w:w="0" w:type="dxa"/>
            <w:bottom w:w="60" w:type="dxa"/>
            <w:right w:w="0" w:type="dxa"/>
          </w:tcMar>
        </w:tcPr>
        <w:p w14:paraId="6F1FB5E0" w14:textId="6AE819E7" w:rsidR="00752C55" w:rsidRPr="00C91F45" w:rsidRDefault="00752C55" w:rsidP="00C91F45">
          <w:pPr>
            <w:jc w:val="right"/>
            <w:rPr>
              <w:color w:val="7F7F7F" w:themeColor="text1" w:themeTint="80"/>
              <w:sz w:val="18"/>
              <w:szCs w:val="18"/>
            </w:rPr>
          </w:pPr>
          <w:r w:rsidRPr="001A0CA4">
            <w:rPr>
              <w:color w:val="7F7F7F" w:themeColor="text1" w:themeTint="80"/>
              <w:sz w:val="18"/>
              <w:szCs w:val="18"/>
            </w:rPr>
            <w:t>Escola Balmes · SMIX 2 · 202–2026</w:t>
          </w:r>
        </w:p>
      </w:tc>
    </w:tr>
  </w:tbl>
  <w:p w14:paraId="66180A63" w14:textId="77777777" w:rsidR="00752C55" w:rsidRPr="005F052D" w:rsidRDefault="00752C55" w:rsidP="00387D83">
    <w:pPr>
      <w:pStyle w:val="Encabezado"/>
    </w:pPr>
  </w:p>
  <w:p w14:paraId="04EC065D" w14:textId="77777777" w:rsidR="00BF1012" w:rsidRPr="005F052D" w:rsidRDefault="00BF1012" w:rsidP="00387D8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6C70" w14:textId="0E39024B" w:rsidR="007A7890" w:rsidRDefault="007A7890" w:rsidP="007A7890">
    <w:pPr>
      <w:pStyle w:val="Encabezado"/>
    </w:pPr>
  </w:p>
  <w:p w14:paraId="3E3CF724" w14:textId="4C686BB1" w:rsidR="005F052D" w:rsidRDefault="005F052D" w:rsidP="00387D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B2D"/>
    <w:multiLevelType w:val="multilevel"/>
    <w:tmpl w:val="9976B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50E0"/>
    <w:multiLevelType w:val="multilevel"/>
    <w:tmpl w:val="1646E95E"/>
    <w:lvl w:ilvl="0">
      <w:start w:val="1"/>
      <w:numFmt w:val="bullet"/>
      <w:pStyle w:val="swDentro-SUBtit"/>
      <w:lvlText w:val=""/>
      <w:lvlJc w:val="left"/>
      <w:pPr>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343297D"/>
    <w:multiLevelType w:val="multilevel"/>
    <w:tmpl w:val="D7A0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5BA0"/>
    <w:multiLevelType w:val="hybridMultilevel"/>
    <w:tmpl w:val="B5CA9E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3C1270"/>
    <w:multiLevelType w:val="hybridMultilevel"/>
    <w:tmpl w:val="F36E6792"/>
    <w:lvl w:ilvl="0" w:tplc="EB1C3E08">
      <w:start w:val="1"/>
      <w:numFmt w:val="bullet"/>
      <w:lvlText w:val="●"/>
      <w:lvlJc w:val="left"/>
      <w:pPr>
        <w:ind w:left="720" w:hanging="360"/>
      </w:pPr>
    </w:lvl>
    <w:lvl w:ilvl="1" w:tplc="12EE96B6">
      <w:start w:val="1"/>
      <w:numFmt w:val="bullet"/>
      <w:lvlText w:val="○"/>
      <w:lvlJc w:val="left"/>
      <w:pPr>
        <w:ind w:left="1440" w:hanging="360"/>
      </w:pPr>
    </w:lvl>
    <w:lvl w:ilvl="2" w:tplc="466AA726">
      <w:start w:val="1"/>
      <w:numFmt w:val="bullet"/>
      <w:lvlText w:val="■"/>
      <w:lvlJc w:val="left"/>
      <w:pPr>
        <w:ind w:left="2160" w:hanging="360"/>
      </w:pPr>
    </w:lvl>
    <w:lvl w:ilvl="3" w:tplc="05DE55D2">
      <w:start w:val="1"/>
      <w:numFmt w:val="bullet"/>
      <w:lvlText w:val="●"/>
      <w:lvlJc w:val="left"/>
      <w:pPr>
        <w:ind w:left="2880" w:hanging="360"/>
      </w:pPr>
    </w:lvl>
    <w:lvl w:ilvl="4" w:tplc="AB68283A">
      <w:start w:val="1"/>
      <w:numFmt w:val="bullet"/>
      <w:lvlText w:val="○"/>
      <w:lvlJc w:val="left"/>
      <w:pPr>
        <w:ind w:left="3600" w:hanging="360"/>
      </w:pPr>
    </w:lvl>
    <w:lvl w:ilvl="5" w:tplc="A14EADD6">
      <w:start w:val="1"/>
      <w:numFmt w:val="bullet"/>
      <w:lvlText w:val="■"/>
      <w:lvlJc w:val="left"/>
      <w:pPr>
        <w:ind w:left="4320" w:hanging="360"/>
      </w:pPr>
    </w:lvl>
    <w:lvl w:ilvl="6" w:tplc="6238937A">
      <w:start w:val="1"/>
      <w:numFmt w:val="bullet"/>
      <w:lvlText w:val="●"/>
      <w:lvlJc w:val="left"/>
      <w:pPr>
        <w:ind w:left="5040" w:hanging="360"/>
      </w:pPr>
    </w:lvl>
    <w:lvl w:ilvl="7" w:tplc="1CC069EA">
      <w:start w:val="1"/>
      <w:numFmt w:val="bullet"/>
      <w:lvlText w:val="●"/>
      <w:lvlJc w:val="left"/>
      <w:pPr>
        <w:ind w:left="5760" w:hanging="360"/>
      </w:pPr>
    </w:lvl>
    <w:lvl w:ilvl="8" w:tplc="A5DC95B8">
      <w:start w:val="1"/>
      <w:numFmt w:val="bullet"/>
      <w:lvlText w:val="●"/>
      <w:lvlJc w:val="left"/>
      <w:pPr>
        <w:ind w:left="6480" w:hanging="360"/>
      </w:pPr>
    </w:lvl>
  </w:abstractNum>
  <w:abstractNum w:abstractNumId="5" w15:restartNumberingAfterBreak="0">
    <w:nsid w:val="21724CFE"/>
    <w:multiLevelType w:val="multilevel"/>
    <w:tmpl w:val="C3D8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64083"/>
    <w:multiLevelType w:val="multilevel"/>
    <w:tmpl w:val="3A70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4404D"/>
    <w:multiLevelType w:val="multilevel"/>
    <w:tmpl w:val="30FCA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45FAB"/>
    <w:multiLevelType w:val="hybridMultilevel"/>
    <w:tmpl w:val="FF0ADFC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AEA5543"/>
    <w:multiLevelType w:val="multilevel"/>
    <w:tmpl w:val="AB80F7C6"/>
    <w:lvl w:ilvl="0">
      <w:start w:val="1"/>
      <w:numFmt w:val="decimal"/>
      <w:pStyle w:val="SUB-SUBtitulo"/>
      <w:lvlText w:val="%1."/>
      <w:lvlJc w:val="left"/>
      <w:pPr>
        <w:ind w:left="360" w:hanging="360"/>
      </w:pPr>
    </w:lvl>
    <w:lvl w:ilvl="1">
      <w:start w:val="1"/>
      <w:numFmt w:val="decimal"/>
      <w:pStyle w:val="Sub-SUbtitulo0"/>
      <w:lvlText w:val="%1.%2."/>
      <w:lvlJc w:val="left"/>
      <w:pPr>
        <w:ind w:left="792" w:hanging="432"/>
      </w:pPr>
    </w:lvl>
    <w:lvl w:ilvl="2">
      <w:start w:val="1"/>
      <w:numFmt w:val="decimal"/>
      <w:pStyle w:val="x3subtitulo"/>
      <w:lvlText w:val="%1.%2.%3."/>
      <w:lvlJc w:val="left"/>
      <w:pPr>
        <w:ind w:left="1224" w:hanging="504"/>
      </w:pPr>
    </w:lvl>
    <w:lvl w:ilvl="3">
      <w:start w:val="1"/>
      <w:numFmt w:val="decimal"/>
      <w:pStyle w:val="x4sub"/>
      <w:lvlText w:val="%1.%2.%3.%4."/>
      <w:lvlJc w:val="left"/>
      <w:pPr>
        <w:ind w:left="1728" w:hanging="648"/>
      </w:pPr>
    </w:lvl>
    <w:lvl w:ilvl="4">
      <w:start w:val="1"/>
      <w:numFmt w:val="decimal"/>
      <w:pStyle w:val="x5subsubsub"/>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6B38B8"/>
    <w:multiLevelType w:val="multilevel"/>
    <w:tmpl w:val="E75A23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71098D"/>
    <w:multiLevelType w:val="hybridMultilevel"/>
    <w:tmpl w:val="15885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7C2589"/>
    <w:multiLevelType w:val="multilevel"/>
    <w:tmpl w:val="3F66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86116"/>
    <w:multiLevelType w:val="multilevel"/>
    <w:tmpl w:val="A5D80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01C0D"/>
    <w:multiLevelType w:val="hybridMultilevel"/>
    <w:tmpl w:val="9D2C2B96"/>
    <w:lvl w:ilvl="0" w:tplc="87E4CA5E">
      <w:start w:val="1"/>
      <w:numFmt w:val="bullet"/>
      <w:lvlText w:val="•"/>
      <w:lvlJc w:val="left"/>
      <w:pPr>
        <w:ind w:left="720" w:hanging="360"/>
      </w:pPr>
    </w:lvl>
    <w:lvl w:ilvl="1" w:tplc="EEC6BE0E">
      <w:numFmt w:val="decimal"/>
      <w:lvlText w:val=""/>
      <w:lvlJc w:val="left"/>
    </w:lvl>
    <w:lvl w:ilvl="2" w:tplc="9DDECD08">
      <w:numFmt w:val="decimal"/>
      <w:lvlText w:val=""/>
      <w:lvlJc w:val="left"/>
    </w:lvl>
    <w:lvl w:ilvl="3" w:tplc="44328A3E">
      <w:numFmt w:val="decimal"/>
      <w:lvlText w:val=""/>
      <w:lvlJc w:val="left"/>
    </w:lvl>
    <w:lvl w:ilvl="4" w:tplc="18B89268">
      <w:numFmt w:val="decimal"/>
      <w:lvlText w:val=""/>
      <w:lvlJc w:val="left"/>
    </w:lvl>
    <w:lvl w:ilvl="5" w:tplc="15281FA8">
      <w:numFmt w:val="decimal"/>
      <w:lvlText w:val=""/>
      <w:lvlJc w:val="left"/>
    </w:lvl>
    <w:lvl w:ilvl="6" w:tplc="D50CA6BA">
      <w:numFmt w:val="decimal"/>
      <w:lvlText w:val=""/>
      <w:lvlJc w:val="left"/>
    </w:lvl>
    <w:lvl w:ilvl="7" w:tplc="9D08DBB4">
      <w:numFmt w:val="decimal"/>
      <w:lvlText w:val=""/>
      <w:lvlJc w:val="left"/>
    </w:lvl>
    <w:lvl w:ilvl="8" w:tplc="097C3B20">
      <w:numFmt w:val="decimal"/>
      <w:lvlText w:val=""/>
      <w:lvlJc w:val="left"/>
    </w:lvl>
  </w:abstractNum>
  <w:abstractNum w:abstractNumId="15" w15:restartNumberingAfterBreak="0">
    <w:nsid w:val="638D6521"/>
    <w:multiLevelType w:val="multilevel"/>
    <w:tmpl w:val="13A87C98"/>
    <w:lvl w:ilvl="0">
      <w:start w:val="1"/>
      <w:numFmt w:val="decimal"/>
      <w:lvlText w:val="%1."/>
      <w:lvlJc w:val="left"/>
      <w:pPr>
        <w:tabs>
          <w:tab w:val="num" w:pos="720"/>
        </w:tabs>
        <w:ind w:left="720" w:hanging="720"/>
      </w:pPr>
    </w:lvl>
    <w:lvl w:ilvl="1">
      <w:start w:val="1"/>
      <w:numFmt w:val="decimal"/>
      <w:pStyle w:val="Titulo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41073D8"/>
    <w:multiLevelType w:val="hybridMultilevel"/>
    <w:tmpl w:val="F2B6DE08"/>
    <w:lvl w:ilvl="0" w:tplc="12300A5E">
      <w:start w:val="1"/>
      <w:numFmt w:val="decimal"/>
      <w:lvlText w:val="%1."/>
      <w:lvlJc w:val="left"/>
      <w:pPr>
        <w:ind w:left="720" w:hanging="360"/>
      </w:pPr>
      <w:rPr>
        <w:rFonts w:hint="default"/>
        <w:b w:val="0"/>
        <w:i w:val="0"/>
        <w:caps w:val="0"/>
        <w:strike w:val="0"/>
        <w:dstrike w:val="0"/>
        <w:vanish w:val="0"/>
        <w:color w:val="ADADAD" w:themeColor="background2" w:themeShade="BF"/>
        <w:sz w:val="10"/>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CFE72B2"/>
    <w:multiLevelType w:val="multilevel"/>
    <w:tmpl w:val="BA14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1A6AE8"/>
    <w:multiLevelType w:val="multilevel"/>
    <w:tmpl w:val="31D0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272407">
    <w:abstractNumId w:val="3"/>
  </w:num>
  <w:num w:numId="2" w16cid:durableId="354890209">
    <w:abstractNumId w:val="11"/>
  </w:num>
  <w:num w:numId="3" w16cid:durableId="509217853">
    <w:abstractNumId w:val="10"/>
  </w:num>
  <w:num w:numId="4" w16cid:durableId="1443767263">
    <w:abstractNumId w:val="10"/>
  </w:num>
  <w:num w:numId="5" w16cid:durableId="1884170935">
    <w:abstractNumId w:val="10"/>
  </w:num>
  <w:num w:numId="6" w16cid:durableId="1473937103">
    <w:abstractNumId w:val="15"/>
  </w:num>
  <w:num w:numId="7" w16cid:durableId="220949412">
    <w:abstractNumId w:val="7"/>
  </w:num>
  <w:num w:numId="8" w16cid:durableId="325743884">
    <w:abstractNumId w:val="12"/>
  </w:num>
  <w:num w:numId="9" w16cid:durableId="1960601886">
    <w:abstractNumId w:val="2"/>
  </w:num>
  <w:num w:numId="10" w16cid:durableId="1711609981">
    <w:abstractNumId w:val="5"/>
  </w:num>
  <w:num w:numId="11" w16cid:durableId="1324551714">
    <w:abstractNumId w:val="1"/>
  </w:num>
  <w:num w:numId="12" w16cid:durableId="2053383547">
    <w:abstractNumId w:val="13"/>
  </w:num>
  <w:num w:numId="13" w16cid:durableId="1243493902">
    <w:abstractNumId w:val="0"/>
  </w:num>
  <w:num w:numId="14" w16cid:durableId="2073653289">
    <w:abstractNumId w:val="17"/>
  </w:num>
  <w:num w:numId="15" w16cid:durableId="1059979266">
    <w:abstractNumId w:val="6"/>
  </w:num>
  <w:num w:numId="16" w16cid:durableId="2046056201">
    <w:abstractNumId w:val="9"/>
  </w:num>
  <w:num w:numId="17" w16cid:durableId="200821092">
    <w:abstractNumId w:val="18"/>
  </w:num>
  <w:num w:numId="18" w16cid:durableId="1931430974">
    <w:abstractNumId w:val="8"/>
  </w:num>
  <w:num w:numId="19" w16cid:durableId="2137676574">
    <w:abstractNumId w:val="16"/>
  </w:num>
  <w:num w:numId="20" w16cid:durableId="2132893865">
    <w:abstractNumId w:val="15"/>
  </w:num>
  <w:num w:numId="21" w16cid:durableId="1978991276">
    <w:abstractNumId w:val="9"/>
  </w:num>
  <w:num w:numId="22" w16cid:durableId="230819896">
    <w:abstractNumId w:val="1"/>
  </w:num>
  <w:num w:numId="23" w16cid:durableId="193421058">
    <w:abstractNumId w:val="9"/>
  </w:num>
  <w:num w:numId="24" w16cid:durableId="516776739">
    <w:abstractNumId w:val="1"/>
  </w:num>
  <w:num w:numId="25" w16cid:durableId="735394895">
    <w:abstractNumId w:val="9"/>
  </w:num>
  <w:num w:numId="26" w16cid:durableId="1868064014">
    <w:abstractNumId w:val="15"/>
  </w:num>
  <w:num w:numId="27" w16cid:durableId="1153374309">
    <w:abstractNumId w:val="9"/>
  </w:num>
  <w:num w:numId="28" w16cid:durableId="750782021">
    <w:abstractNumId w:val="1"/>
  </w:num>
  <w:num w:numId="29" w16cid:durableId="964308167">
    <w:abstractNumId w:val="9"/>
  </w:num>
  <w:num w:numId="30" w16cid:durableId="559052947">
    <w:abstractNumId w:val="9"/>
  </w:num>
  <w:num w:numId="31" w16cid:durableId="843595614">
    <w:abstractNumId w:val="1"/>
  </w:num>
  <w:num w:numId="32" w16cid:durableId="1490710837">
    <w:abstractNumId w:val="9"/>
  </w:num>
  <w:num w:numId="33" w16cid:durableId="1830946336">
    <w:abstractNumId w:val="1"/>
  </w:num>
  <w:num w:numId="34" w16cid:durableId="659694818">
    <w:abstractNumId w:val="1"/>
  </w:num>
  <w:num w:numId="35" w16cid:durableId="745687843">
    <w:abstractNumId w:val="9"/>
  </w:num>
  <w:num w:numId="36" w16cid:durableId="236021490">
    <w:abstractNumId w:val="9"/>
  </w:num>
  <w:num w:numId="37" w16cid:durableId="243495727">
    <w:abstractNumId w:val="9"/>
  </w:num>
  <w:num w:numId="38" w16cid:durableId="842210781">
    <w:abstractNumId w:val="9"/>
  </w:num>
  <w:num w:numId="39" w16cid:durableId="1586264846">
    <w:abstractNumId w:val="15"/>
  </w:num>
  <w:num w:numId="40" w16cid:durableId="476991498">
    <w:abstractNumId w:val="9"/>
  </w:num>
  <w:num w:numId="41" w16cid:durableId="1696923847">
    <w:abstractNumId w:val="1"/>
  </w:num>
  <w:num w:numId="42" w16cid:durableId="722797590">
    <w:abstractNumId w:val="9"/>
  </w:num>
  <w:num w:numId="43" w16cid:durableId="1836989549">
    <w:abstractNumId w:val="9"/>
  </w:num>
  <w:num w:numId="44" w16cid:durableId="1741562785">
    <w:abstractNumId w:val="9"/>
  </w:num>
  <w:num w:numId="45" w16cid:durableId="252786603">
    <w:abstractNumId w:val="9"/>
  </w:num>
  <w:num w:numId="46" w16cid:durableId="1884707156">
    <w:abstractNumId w:val="4"/>
    <w:lvlOverride w:ilvl="0">
      <w:startOverride w:val="1"/>
    </w:lvlOverride>
  </w:num>
  <w:num w:numId="47" w16cid:durableId="92380435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B9"/>
    <w:rsid w:val="000043CC"/>
    <w:rsid w:val="00023583"/>
    <w:rsid w:val="000248D1"/>
    <w:rsid w:val="00026006"/>
    <w:rsid w:val="00073040"/>
    <w:rsid w:val="000B0CE4"/>
    <w:rsid w:val="000C144C"/>
    <w:rsid w:val="00100F36"/>
    <w:rsid w:val="001066A6"/>
    <w:rsid w:val="001163E3"/>
    <w:rsid w:val="001615DF"/>
    <w:rsid w:val="001622D9"/>
    <w:rsid w:val="0017690C"/>
    <w:rsid w:val="001A0CA4"/>
    <w:rsid w:val="001A71D2"/>
    <w:rsid w:val="002018D0"/>
    <w:rsid w:val="00202560"/>
    <w:rsid w:val="00223880"/>
    <w:rsid w:val="00232167"/>
    <w:rsid w:val="00234181"/>
    <w:rsid w:val="00257D9F"/>
    <w:rsid w:val="00263034"/>
    <w:rsid w:val="00270C68"/>
    <w:rsid w:val="00282C89"/>
    <w:rsid w:val="002B235C"/>
    <w:rsid w:val="002B6D5F"/>
    <w:rsid w:val="002F2D7C"/>
    <w:rsid w:val="003469F9"/>
    <w:rsid w:val="0036150E"/>
    <w:rsid w:val="00387D83"/>
    <w:rsid w:val="003A17C4"/>
    <w:rsid w:val="003B2EE9"/>
    <w:rsid w:val="003C6EA3"/>
    <w:rsid w:val="00405AAF"/>
    <w:rsid w:val="00410E80"/>
    <w:rsid w:val="00416347"/>
    <w:rsid w:val="00457487"/>
    <w:rsid w:val="00472920"/>
    <w:rsid w:val="00494221"/>
    <w:rsid w:val="004B4423"/>
    <w:rsid w:val="004B4748"/>
    <w:rsid w:val="004C7A21"/>
    <w:rsid w:val="004D7EA5"/>
    <w:rsid w:val="004E34B7"/>
    <w:rsid w:val="00500FE2"/>
    <w:rsid w:val="00547793"/>
    <w:rsid w:val="00574780"/>
    <w:rsid w:val="005767B9"/>
    <w:rsid w:val="005A775E"/>
    <w:rsid w:val="005F052D"/>
    <w:rsid w:val="005F5CFB"/>
    <w:rsid w:val="00646534"/>
    <w:rsid w:val="00653348"/>
    <w:rsid w:val="006D4C39"/>
    <w:rsid w:val="006E3A92"/>
    <w:rsid w:val="00717C04"/>
    <w:rsid w:val="00743C25"/>
    <w:rsid w:val="00752C55"/>
    <w:rsid w:val="00755E90"/>
    <w:rsid w:val="007A7890"/>
    <w:rsid w:val="00803E63"/>
    <w:rsid w:val="00816192"/>
    <w:rsid w:val="008676C6"/>
    <w:rsid w:val="00872A82"/>
    <w:rsid w:val="008D4B3F"/>
    <w:rsid w:val="008E2F96"/>
    <w:rsid w:val="008E7A35"/>
    <w:rsid w:val="00913F4F"/>
    <w:rsid w:val="0095003E"/>
    <w:rsid w:val="009517B2"/>
    <w:rsid w:val="00954A8C"/>
    <w:rsid w:val="009615FB"/>
    <w:rsid w:val="00980B97"/>
    <w:rsid w:val="00981E9E"/>
    <w:rsid w:val="00996136"/>
    <w:rsid w:val="009A593B"/>
    <w:rsid w:val="009C4BA5"/>
    <w:rsid w:val="00A10775"/>
    <w:rsid w:val="00A4106B"/>
    <w:rsid w:val="00A72946"/>
    <w:rsid w:val="00A822C6"/>
    <w:rsid w:val="00A90C6F"/>
    <w:rsid w:val="00AA3DD6"/>
    <w:rsid w:val="00AB6DC8"/>
    <w:rsid w:val="00AC078B"/>
    <w:rsid w:val="00AF742A"/>
    <w:rsid w:val="00B23CCB"/>
    <w:rsid w:val="00B30394"/>
    <w:rsid w:val="00B53783"/>
    <w:rsid w:val="00B54205"/>
    <w:rsid w:val="00B7451D"/>
    <w:rsid w:val="00B96CED"/>
    <w:rsid w:val="00BA22BE"/>
    <w:rsid w:val="00BB12F3"/>
    <w:rsid w:val="00BB6D47"/>
    <w:rsid w:val="00BF1012"/>
    <w:rsid w:val="00C523F6"/>
    <w:rsid w:val="00C636D1"/>
    <w:rsid w:val="00C77AB0"/>
    <w:rsid w:val="00C91F45"/>
    <w:rsid w:val="00CA4B06"/>
    <w:rsid w:val="00CB3698"/>
    <w:rsid w:val="00CB4F85"/>
    <w:rsid w:val="00D0543F"/>
    <w:rsid w:val="00D12180"/>
    <w:rsid w:val="00D530E0"/>
    <w:rsid w:val="00D634DC"/>
    <w:rsid w:val="00D71B57"/>
    <w:rsid w:val="00DA0728"/>
    <w:rsid w:val="00DB1023"/>
    <w:rsid w:val="00DC7267"/>
    <w:rsid w:val="00DE097E"/>
    <w:rsid w:val="00DE763F"/>
    <w:rsid w:val="00E100A6"/>
    <w:rsid w:val="00E42141"/>
    <w:rsid w:val="00E74228"/>
    <w:rsid w:val="00EC58AB"/>
    <w:rsid w:val="00EE34A4"/>
    <w:rsid w:val="00EE7660"/>
    <w:rsid w:val="00F0017F"/>
    <w:rsid w:val="00F03770"/>
    <w:rsid w:val="00F2203B"/>
    <w:rsid w:val="00F92C42"/>
    <w:rsid w:val="00FB69F1"/>
    <w:rsid w:val="00FC352B"/>
    <w:rsid w:val="00FE4A8A"/>
    <w:rsid w:val="00FF49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2E4B7"/>
  <w15:chartTrackingRefBased/>
  <w15:docId w15:val="{F1F59ED6-DA9B-43BC-A128-5A70192E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ri 12 normal"/>
    <w:qFormat/>
    <w:rsid w:val="00387D83"/>
    <w:pPr>
      <w:spacing w:before="60" w:after="60"/>
      <w:jc w:val="both"/>
    </w:pPr>
    <w:rPr>
      <w:rFonts w:ascii="Arial" w:eastAsia="Arial" w:hAnsi="Arial" w:cs="Arial"/>
      <w:color w:val="000000" w:themeColor="text1"/>
      <w:sz w:val="22"/>
      <w:szCs w:val="22"/>
      <w:lang w:val="es-ES_tradnl"/>
    </w:rPr>
  </w:style>
  <w:style w:type="paragraph" w:styleId="Ttulo1">
    <w:name w:val="heading 1"/>
    <w:next w:val="Normal"/>
    <w:link w:val="Ttulo1Car"/>
    <w:uiPriority w:val="9"/>
    <w:qFormat/>
    <w:rsid w:val="00387D83"/>
    <w:pPr>
      <w:keepNext/>
      <w:keepLines/>
      <w:pBdr>
        <w:bottom w:val="single" w:sz="8" w:space="4" w:color="000000" w:themeColor="text1"/>
      </w:pBdr>
      <w:spacing w:before="600" w:after="320" w:line="360" w:lineRule="auto"/>
      <w:outlineLvl w:val="0"/>
    </w:pPr>
    <w:rPr>
      <w:rFonts w:ascii="Arial" w:eastAsia="Arial" w:hAnsi="Arial" w:cs="Arial"/>
      <w:b/>
      <w:bCs/>
      <w:color w:val="000000" w:themeColor="text1"/>
      <w:sz w:val="36"/>
      <w:szCs w:val="36"/>
    </w:rPr>
  </w:style>
  <w:style w:type="paragraph" w:styleId="Ttulo2">
    <w:name w:val="heading 2"/>
    <w:basedOn w:val="Normal"/>
    <w:next w:val="Normal"/>
    <w:link w:val="Ttulo2Car"/>
    <w:uiPriority w:val="9"/>
    <w:unhideWhenUsed/>
    <w:qFormat/>
    <w:rsid w:val="00387D83"/>
    <w:pPr>
      <w:keepNext/>
      <w:keepLines/>
      <w:spacing w:before="160" w:after="80"/>
      <w:outlineLvl w:val="1"/>
    </w:pPr>
    <w:rPr>
      <w:b/>
      <w:bCs/>
      <w:sz w:val="28"/>
      <w:szCs w:val="28"/>
    </w:rPr>
  </w:style>
  <w:style w:type="paragraph" w:styleId="Ttulo3">
    <w:name w:val="heading 3"/>
    <w:basedOn w:val="Normal"/>
    <w:next w:val="Normal"/>
    <w:link w:val="Ttulo3Car"/>
    <w:uiPriority w:val="9"/>
    <w:unhideWhenUsed/>
    <w:qFormat/>
    <w:rsid w:val="00387D83"/>
    <w:pPr>
      <w:keepNext/>
      <w:keepLines/>
      <w:spacing w:before="160" w:after="80"/>
      <w:outlineLvl w:val="2"/>
    </w:pPr>
    <w:rPr>
      <w:rFonts w:cstheme="majorBidi"/>
      <w:sz w:val="28"/>
      <w:szCs w:val="28"/>
    </w:rPr>
  </w:style>
  <w:style w:type="paragraph" w:styleId="Ttulo4">
    <w:name w:val="heading 4"/>
    <w:basedOn w:val="Normal"/>
    <w:next w:val="Normal"/>
    <w:link w:val="Ttulo4Car"/>
    <w:uiPriority w:val="9"/>
    <w:semiHidden/>
    <w:unhideWhenUsed/>
    <w:qFormat/>
    <w:rsid w:val="00FF49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49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49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49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49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49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D83"/>
    <w:rPr>
      <w:rFonts w:ascii="Arial" w:eastAsia="Arial" w:hAnsi="Arial" w:cs="Arial"/>
      <w:b/>
      <w:bCs/>
      <w:color w:val="000000" w:themeColor="text1"/>
      <w:sz w:val="36"/>
      <w:szCs w:val="36"/>
    </w:rPr>
  </w:style>
  <w:style w:type="character" w:customStyle="1" w:styleId="Ttulo2Car">
    <w:name w:val="Título 2 Car"/>
    <w:basedOn w:val="Fuentedeprrafopredeter"/>
    <w:link w:val="Ttulo2"/>
    <w:uiPriority w:val="9"/>
    <w:rsid w:val="00387D83"/>
    <w:rPr>
      <w:rFonts w:ascii="Arial" w:eastAsia="Arial" w:hAnsi="Arial" w:cs="Arial"/>
      <w:b/>
      <w:bCs/>
      <w:color w:val="000000" w:themeColor="text1"/>
      <w:sz w:val="28"/>
      <w:szCs w:val="28"/>
      <w:lang w:val="es-ES_tradnl"/>
    </w:rPr>
  </w:style>
  <w:style w:type="character" w:customStyle="1" w:styleId="Ttulo3Car">
    <w:name w:val="Título 3 Car"/>
    <w:basedOn w:val="Fuentedeprrafopredeter"/>
    <w:link w:val="Ttulo3"/>
    <w:uiPriority w:val="9"/>
    <w:rsid w:val="00387D83"/>
    <w:rPr>
      <w:rFonts w:ascii="Arial" w:eastAsia="Arial" w:hAnsi="Arial" w:cstheme="majorBidi"/>
      <w:color w:val="000000" w:themeColor="text1"/>
      <w:sz w:val="28"/>
      <w:szCs w:val="28"/>
      <w:lang w:val="es-ES_tradnl"/>
    </w:rPr>
  </w:style>
  <w:style w:type="character" w:customStyle="1" w:styleId="Ttulo4Car">
    <w:name w:val="Título 4 Car"/>
    <w:basedOn w:val="Fuentedeprrafopredeter"/>
    <w:link w:val="Ttulo4"/>
    <w:uiPriority w:val="9"/>
    <w:semiHidden/>
    <w:rsid w:val="00FF4970"/>
    <w:rPr>
      <w:rFonts w:ascii="ABC Ginto Plus Variable Unlicen" w:eastAsiaTheme="majorEastAsia" w:hAnsi="ABC Ginto Plus Variable Unlicen"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F4970"/>
    <w:rPr>
      <w:rFonts w:ascii="ABC Ginto Plus Variable Unlicen" w:eastAsiaTheme="majorEastAsia" w:hAnsi="ABC Ginto Plus Variable Unlicen" w:cstheme="majorBidi"/>
      <w:color w:val="0F4761" w:themeColor="accent1" w:themeShade="BF"/>
      <w:lang w:val="es-ES_tradnl"/>
    </w:rPr>
  </w:style>
  <w:style w:type="character" w:customStyle="1" w:styleId="Ttulo6Car">
    <w:name w:val="Título 6 Car"/>
    <w:basedOn w:val="Fuentedeprrafopredeter"/>
    <w:link w:val="Ttulo6"/>
    <w:uiPriority w:val="9"/>
    <w:semiHidden/>
    <w:rsid w:val="00FF4970"/>
    <w:rPr>
      <w:rFonts w:ascii="ABC Ginto Plus Variable Unlicen" w:eastAsiaTheme="majorEastAsia" w:hAnsi="ABC Ginto Plus Variable Unlicen"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F4970"/>
    <w:rPr>
      <w:rFonts w:ascii="ABC Ginto Plus Variable Unlicen" w:eastAsiaTheme="majorEastAsia" w:hAnsi="ABC Ginto Plus Variable Unlicen" w:cstheme="majorBidi"/>
      <w:color w:val="595959" w:themeColor="text1" w:themeTint="A6"/>
      <w:lang w:val="es-ES_tradnl"/>
    </w:rPr>
  </w:style>
  <w:style w:type="character" w:customStyle="1" w:styleId="Ttulo8Car">
    <w:name w:val="Título 8 Car"/>
    <w:basedOn w:val="Fuentedeprrafopredeter"/>
    <w:link w:val="Ttulo8"/>
    <w:uiPriority w:val="9"/>
    <w:semiHidden/>
    <w:rsid w:val="00FF4970"/>
    <w:rPr>
      <w:rFonts w:ascii="ABC Ginto Plus Variable Unlicen" w:eastAsiaTheme="majorEastAsia" w:hAnsi="ABC Ginto Plus Variable Unlicen"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F4970"/>
    <w:rPr>
      <w:rFonts w:ascii="ABC Ginto Plus Variable Unlicen" w:eastAsiaTheme="majorEastAsia" w:hAnsi="ABC Ginto Plus Variable Unlicen" w:cstheme="majorBidi"/>
      <w:color w:val="272727" w:themeColor="text1" w:themeTint="D8"/>
      <w:lang w:val="es-ES_tradnl"/>
    </w:rPr>
  </w:style>
  <w:style w:type="paragraph" w:styleId="Ttulo">
    <w:name w:val="Title"/>
    <w:basedOn w:val="Normal"/>
    <w:next w:val="Normal"/>
    <w:link w:val="TtuloCar"/>
    <w:uiPriority w:val="10"/>
    <w:qFormat/>
    <w:rsid w:val="00FF4970"/>
    <w:pPr>
      <w:spacing w:after="120" w:line="240" w:lineRule="auto"/>
      <w:contextualSpacing/>
      <w:jc w:val="center"/>
    </w:pPr>
    <w:rPr>
      <w:rFonts w:ascii="Amasis MT Pro Black" w:eastAsiaTheme="majorEastAsia" w:hAnsi="Amasis MT Pro Black" w:cstheme="majorBidi"/>
      <w:b/>
      <w:caps/>
      <w:spacing w:val="-10"/>
      <w:kern w:val="28"/>
      <w:sz w:val="98"/>
      <w:szCs w:val="56"/>
      <w:u w:val="single"/>
    </w:rPr>
  </w:style>
  <w:style w:type="character" w:customStyle="1" w:styleId="TtuloCar">
    <w:name w:val="Título Car"/>
    <w:basedOn w:val="Fuentedeprrafopredeter"/>
    <w:link w:val="Ttulo"/>
    <w:uiPriority w:val="2"/>
    <w:rsid w:val="00FF4970"/>
    <w:rPr>
      <w:rFonts w:ascii="Amasis MT Pro Black" w:eastAsiaTheme="majorEastAsia" w:hAnsi="Amasis MT Pro Black" w:cstheme="majorBidi"/>
      <w:b/>
      <w:caps/>
      <w:spacing w:val="-10"/>
      <w:kern w:val="28"/>
      <w:sz w:val="98"/>
      <w:szCs w:val="56"/>
      <w:u w:val="single"/>
      <w:lang w:val="es-ES_tradnl"/>
    </w:rPr>
  </w:style>
  <w:style w:type="paragraph" w:styleId="Subttulo">
    <w:name w:val="Subtitle"/>
    <w:basedOn w:val="Normal"/>
    <w:next w:val="Normal"/>
    <w:link w:val="SubttuloCar"/>
    <w:uiPriority w:val="11"/>
    <w:rsid w:val="00FF49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4970"/>
    <w:rPr>
      <w:rFonts w:ascii="ABC Ginto Plus Variable Unlicen" w:eastAsiaTheme="majorEastAsia" w:hAnsi="ABC Ginto Plus Variable Unlicen" w:cstheme="majorBidi"/>
      <w:color w:val="595959" w:themeColor="text1" w:themeTint="A6"/>
      <w:spacing w:val="15"/>
      <w:sz w:val="28"/>
      <w:szCs w:val="28"/>
      <w:lang w:val="es-ES_tradnl"/>
    </w:rPr>
  </w:style>
  <w:style w:type="paragraph" w:styleId="Cita">
    <w:name w:val="Quote"/>
    <w:basedOn w:val="Normal"/>
    <w:next w:val="Normal"/>
    <w:link w:val="CitaCar"/>
    <w:uiPriority w:val="29"/>
    <w:rsid w:val="00FF4970"/>
    <w:pPr>
      <w:spacing w:before="160"/>
      <w:jc w:val="center"/>
    </w:pPr>
    <w:rPr>
      <w:i/>
      <w:iCs/>
      <w:color w:val="404040" w:themeColor="text1" w:themeTint="BF"/>
    </w:rPr>
  </w:style>
  <w:style w:type="character" w:customStyle="1" w:styleId="CitaCar">
    <w:name w:val="Cita Car"/>
    <w:basedOn w:val="Fuentedeprrafopredeter"/>
    <w:link w:val="Cita"/>
    <w:uiPriority w:val="29"/>
    <w:rsid w:val="00FF4970"/>
    <w:rPr>
      <w:rFonts w:ascii="ABC Ginto Plus Variable Unlicen" w:hAnsi="ABC Ginto Plus Variable Unlicen"/>
      <w:i/>
      <w:iCs/>
      <w:color w:val="404040" w:themeColor="text1" w:themeTint="BF"/>
      <w:lang w:val="es-ES_tradnl"/>
    </w:rPr>
  </w:style>
  <w:style w:type="paragraph" w:styleId="Prrafodelista">
    <w:name w:val="List Paragraph"/>
    <w:basedOn w:val="Normal"/>
    <w:link w:val="PrrafodelistaCar"/>
    <w:unhideWhenUsed/>
    <w:qFormat/>
    <w:rsid w:val="00FF4970"/>
    <w:pPr>
      <w:ind w:left="720"/>
      <w:contextualSpacing/>
    </w:pPr>
  </w:style>
  <w:style w:type="character" w:styleId="nfasisintenso">
    <w:name w:val="Intense Emphasis"/>
    <w:basedOn w:val="Fuentedeprrafopredeter"/>
    <w:uiPriority w:val="21"/>
    <w:rsid w:val="00FF4970"/>
    <w:rPr>
      <w:i/>
      <w:iCs/>
      <w:color w:val="0F4761" w:themeColor="accent1" w:themeShade="BF"/>
    </w:rPr>
  </w:style>
  <w:style w:type="paragraph" w:styleId="Citadestacada">
    <w:name w:val="Intense Quote"/>
    <w:basedOn w:val="Normal"/>
    <w:next w:val="Normal"/>
    <w:link w:val="CitadestacadaCar"/>
    <w:uiPriority w:val="30"/>
    <w:rsid w:val="00FF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4970"/>
    <w:rPr>
      <w:rFonts w:ascii="ABC Ginto Plus Variable Unlicen" w:hAnsi="ABC Ginto Plus Variable Unlicen"/>
      <w:i/>
      <w:iCs/>
      <w:color w:val="0F4761" w:themeColor="accent1" w:themeShade="BF"/>
      <w:lang w:val="es-ES_tradnl"/>
    </w:rPr>
  </w:style>
  <w:style w:type="character" w:styleId="Referenciaintensa">
    <w:name w:val="Intense Reference"/>
    <w:basedOn w:val="Fuentedeprrafopredeter"/>
    <w:uiPriority w:val="32"/>
    <w:rsid w:val="00FF4970"/>
    <w:rPr>
      <w:b/>
      <w:bCs/>
      <w:smallCaps/>
      <w:color w:val="0F4761" w:themeColor="accent1" w:themeShade="BF"/>
      <w:spacing w:val="5"/>
    </w:rPr>
  </w:style>
  <w:style w:type="paragraph" w:customStyle="1" w:styleId="Titulopro">
    <w:name w:val="Titulo pro"/>
    <w:basedOn w:val="Ttulo"/>
    <w:link w:val="TituloproCar"/>
    <w:uiPriority w:val="2"/>
    <w:rsid w:val="00FF4970"/>
  </w:style>
  <w:style w:type="character" w:customStyle="1" w:styleId="TituloproCar">
    <w:name w:val="Titulo pro Car"/>
    <w:basedOn w:val="TtuloCar"/>
    <w:link w:val="Titulopro"/>
    <w:uiPriority w:val="2"/>
    <w:rsid w:val="00FF4970"/>
    <w:rPr>
      <w:rFonts w:ascii="Amasis MT Pro Black" w:eastAsiaTheme="majorEastAsia" w:hAnsi="Amasis MT Pro Black" w:cstheme="majorBidi"/>
      <w:b/>
      <w:caps/>
      <w:spacing w:val="-10"/>
      <w:kern w:val="28"/>
      <w:sz w:val="98"/>
      <w:szCs w:val="56"/>
      <w:u w:val="single"/>
      <w:lang w:val="es-ES_tradnl"/>
    </w:rPr>
  </w:style>
  <w:style w:type="paragraph" w:styleId="Encabezado">
    <w:name w:val="header"/>
    <w:basedOn w:val="Normal"/>
    <w:link w:val="EncabezadoCar"/>
    <w:uiPriority w:val="99"/>
    <w:unhideWhenUsed/>
    <w:rsid w:val="00FF49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4970"/>
    <w:rPr>
      <w:rFonts w:ascii="ABC Ginto Plus Variable Unlicen" w:hAnsi="ABC Ginto Plus Variable Unlicen"/>
      <w:lang w:val="es-ES_tradnl"/>
    </w:rPr>
  </w:style>
  <w:style w:type="paragraph" w:styleId="Piedepgina">
    <w:name w:val="footer"/>
    <w:basedOn w:val="Normal"/>
    <w:link w:val="PiedepginaCar"/>
    <w:uiPriority w:val="99"/>
    <w:unhideWhenUsed/>
    <w:rsid w:val="00FF49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4970"/>
    <w:rPr>
      <w:rFonts w:ascii="ABC Ginto Plus Variable Unlicen" w:hAnsi="ABC Ginto Plus Variable Unlicen"/>
      <w:lang w:val="es-ES_tradnl"/>
    </w:rPr>
  </w:style>
  <w:style w:type="paragraph" w:styleId="Sinespaciado">
    <w:name w:val="No Spacing"/>
    <w:link w:val="SinespaciadoCar"/>
    <w:uiPriority w:val="1"/>
    <w:qFormat/>
    <w:rsid w:val="00FF4970"/>
    <w:pPr>
      <w:spacing w:after="0" w:line="240" w:lineRule="auto"/>
      <w:jc w:val="both"/>
    </w:pPr>
    <w:rPr>
      <w:rFonts w:ascii="Arial" w:hAnsi="Arial"/>
    </w:rPr>
  </w:style>
  <w:style w:type="paragraph" w:customStyle="1" w:styleId="Titulo3">
    <w:name w:val="Titulo 3"/>
    <w:next w:val="Normal"/>
    <w:link w:val="Titulo3Car"/>
    <w:uiPriority w:val="2"/>
    <w:rsid w:val="00FF4970"/>
    <w:pPr>
      <w:numPr>
        <w:ilvl w:val="1"/>
        <w:numId w:val="39"/>
      </w:numPr>
      <w:spacing w:before="120" w:after="120" w:line="360" w:lineRule="auto"/>
    </w:pPr>
    <w:rPr>
      <w:rFonts w:ascii="Arial" w:eastAsiaTheme="majorEastAsia" w:hAnsi="Arial" w:cstheme="majorBidi"/>
      <w:b/>
      <w:bCs/>
      <w:sz w:val="22"/>
      <w:szCs w:val="28"/>
    </w:rPr>
  </w:style>
  <w:style w:type="character" w:customStyle="1" w:styleId="Titulo3Car">
    <w:name w:val="Titulo 3 Car"/>
    <w:basedOn w:val="Fuentedeprrafopredeter"/>
    <w:link w:val="Titulo3"/>
    <w:uiPriority w:val="2"/>
    <w:rsid w:val="00FF4970"/>
    <w:rPr>
      <w:rFonts w:ascii="Arial" w:eastAsiaTheme="majorEastAsia" w:hAnsi="Arial" w:cstheme="majorBidi"/>
      <w:b/>
      <w:bCs/>
      <w:sz w:val="22"/>
      <w:szCs w:val="28"/>
    </w:rPr>
  </w:style>
  <w:style w:type="paragraph" w:styleId="TtuloTDC">
    <w:name w:val="TOC Heading"/>
    <w:basedOn w:val="Ttulo1"/>
    <w:next w:val="Normal"/>
    <w:uiPriority w:val="39"/>
    <w:unhideWhenUsed/>
    <w:rsid w:val="00FF4970"/>
    <w:pPr>
      <w:spacing w:before="240" w:after="0" w:line="259" w:lineRule="auto"/>
      <w:outlineLvl w:val="9"/>
    </w:pPr>
    <w:rPr>
      <w:rFonts w:asciiTheme="majorHAnsi" w:hAnsiTheme="majorHAnsi"/>
      <w:b w:val="0"/>
      <w:color w:val="0F4761" w:themeColor="accent1" w:themeShade="BF"/>
      <w:kern w:val="0"/>
      <w:szCs w:val="32"/>
      <w:lang w:eastAsia="es-ES"/>
      <w14:ligatures w14:val="none"/>
    </w:rPr>
  </w:style>
  <w:style w:type="paragraph" w:styleId="TDC1">
    <w:name w:val="toc 1"/>
    <w:basedOn w:val="Normal"/>
    <w:next w:val="Normal"/>
    <w:autoRedefine/>
    <w:uiPriority w:val="39"/>
    <w:unhideWhenUsed/>
    <w:rsid w:val="00FF4970"/>
    <w:pPr>
      <w:tabs>
        <w:tab w:val="right" w:leader="dot" w:pos="8494"/>
      </w:tabs>
      <w:spacing w:after="100"/>
    </w:pPr>
  </w:style>
  <w:style w:type="character" w:styleId="Hipervnculo">
    <w:name w:val="Hyperlink"/>
    <w:basedOn w:val="Fuentedeprrafopredeter"/>
    <w:uiPriority w:val="99"/>
    <w:unhideWhenUsed/>
    <w:rsid w:val="00FF4970"/>
    <w:rPr>
      <w:color w:val="467886" w:themeColor="hyperlink"/>
      <w:u w:val="single"/>
    </w:rPr>
  </w:style>
  <w:style w:type="paragraph" w:customStyle="1" w:styleId="SUB-SUBtitulo">
    <w:name w:val="SUB-SUB titulo"/>
    <w:basedOn w:val="Ttulo1"/>
    <w:link w:val="SUB-SUBtituloCar"/>
    <w:qFormat/>
    <w:rsid w:val="00387D83"/>
    <w:pPr>
      <w:numPr>
        <w:numId w:val="45"/>
      </w:numPr>
      <w:spacing w:before="0" w:after="200" w:line="240" w:lineRule="auto"/>
      <w:ind w:left="357" w:hanging="357"/>
      <w:outlineLvl w:val="1"/>
    </w:pPr>
    <w:rPr>
      <w:sz w:val="25"/>
      <w:szCs w:val="22"/>
    </w:rPr>
  </w:style>
  <w:style w:type="character" w:customStyle="1" w:styleId="SUB-SUBtituloCar">
    <w:name w:val="SUB-SUB titulo Car"/>
    <w:basedOn w:val="Ttulo1Car"/>
    <w:link w:val="SUB-SUBtitulo"/>
    <w:rsid w:val="00387D83"/>
    <w:rPr>
      <w:rFonts w:ascii="Arial" w:eastAsia="Arial" w:hAnsi="Arial" w:cs="Arial"/>
      <w:b/>
      <w:bCs/>
      <w:color w:val="000000" w:themeColor="text1"/>
      <w:sz w:val="25"/>
      <w:szCs w:val="22"/>
    </w:rPr>
  </w:style>
  <w:style w:type="paragraph" w:customStyle="1" w:styleId="swwSUB-Titulo">
    <w:name w:val="sww SUB - Titulo"/>
    <w:basedOn w:val="Ttulo1"/>
    <w:link w:val="swwSUB-TituloCar"/>
    <w:uiPriority w:val="2"/>
    <w:qFormat/>
    <w:rsid w:val="00FF4970"/>
    <w:pPr>
      <w:jc w:val="center"/>
      <w:outlineLvl w:val="1"/>
    </w:pPr>
    <w:rPr>
      <w:sz w:val="28"/>
    </w:rPr>
  </w:style>
  <w:style w:type="character" w:customStyle="1" w:styleId="swwSUB-TituloCar">
    <w:name w:val="sww SUB - Titulo Car"/>
    <w:basedOn w:val="Ttulo1Car"/>
    <w:link w:val="swwSUB-Titulo"/>
    <w:uiPriority w:val="2"/>
    <w:rsid w:val="00FF4970"/>
    <w:rPr>
      <w:rFonts w:ascii="Arial" w:eastAsiaTheme="majorEastAsia" w:hAnsi="Arial" w:cstheme="majorBidi"/>
      <w:b/>
      <w:bCs/>
      <w:color w:val="000000" w:themeColor="text1"/>
      <w:sz w:val="28"/>
      <w:szCs w:val="36"/>
    </w:rPr>
  </w:style>
  <w:style w:type="paragraph" w:customStyle="1" w:styleId="swDentro-SUBtit">
    <w:name w:val="sw Dentro - SUB tit"/>
    <w:basedOn w:val="Normal"/>
    <w:link w:val="swDentro-SUBtitCar"/>
    <w:uiPriority w:val="2"/>
    <w:qFormat/>
    <w:rsid w:val="00FF4970"/>
    <w:pPr>
      <w:numPr>
        <w:numId w:val="41"/>
      </w:numPr>
      <w:spacing w:before="200" w:after="360"/>
    </w:pPr>
    <w:rPr>
      <w:bCs/>
      <w:lang w:val="es-ES"/>
    </w:rPr>
  </w:style>
  <w:style w:type="character" w:customStyle="1" w:styleId="swDentro-SUBtitCar">
    <w:name w:val="sw Dentro - SUB tit Car"/>
    <w:basedOn w:val="Fuentedeprrafopredeter"/>
    <w:link w:val="swDentro-SUBtit"/>
    <w:uiPriority w:val="2"/>
    <w:rsid w:val="00FF4970"/>
    <w:rPr>
      <w:rFonts w:ascii="Arial" w:hAnsi="Arial"/>
      <w:bCs/>
      <w:color w:val="000000" w:themeColor="text1"/>
      <w:szCs w:val="22"/>
    </w:rPr>
  </w:style>
  <w:style w:type="paragraph" w:customStyle="1" w:styleId="WWzEncabezado">
    <w:name w:val="WWz Encabezado"/>
    <w:basedOn w:val="Normal"/>
    <w:link w:val="WWzEncabezadoCar"/>
    <w:uiPriority w:val="2"/>
    <w:qFormat/>
    <w:rsid w:val="00FF4970"/>
    <w:pPr>
      <w:spacing w:before="0" w:after="0" w:line="240" w:lineRule="auto"/>
      <w:jc w:val="center"/>
    </w:pPr>
  </w:style>
  <w:style w:type="character" w:customStyle="1" w:styleId="WWzEncabezadoCar">
    <w:name w:val="WWz Encabezado Car"/>
    <w:basedOn w:val="Fuentedeprrafopredeter"/>
    <w:link w:val="WWzEncabezado"/>
    <w:uiPriority w:val="2"/>
    <w:rsid w:val="00FF4970"/>
    <w:rPr>
      <w:rFonts w:ascii="ABC Ginto Plus Variable Unlicen" w:hAnsi="ABC Ginto Plus Variable Unlicen"/>
      <w:color w:val="000000" w:themeColor="text1"/>
      <w:sz w:val="22"/>
      <w:szCs w:val="22"/>
      <w:lang w:val="es-ES_tradnl"/>
    </w:rPr>
  </w:style>
  <w:style w:type="paragraph" w:customStyle="1" w:styleId="YImagen">
    <w:name w:val="Y Imagen"/>
    <w:basedOn w:val="SUB-SUBtitulo"/>
    <w:link w:val="YImagenCar"/>
    <w:uiPriority w:val="2"/>
    <w:rsid w:val="00FF4970"/>
    <w:pPr>
      <w:numPr>
        <w:numId w:val="0"/>
      </w:numPr>
      <w:outlineLvl w:val="3"/>
    </w:pPr>
    <w:rPr>
      <w:i/>
      <w:noProof/>
      <w:color w:val="ADADAD" w:themeColor="background2" w:themeShade="BF"/>
      <w:sz w:val="18"/>
      <w:u w:val="single"/>
      <w:lang w:val="es-ES_tradnl"/>
    </w:rPr>
  </w:style>
  <w:style w:type="character" w:customStyle="1" w:styleId="PrrafodelistaCar">
    <w:name w:val="Párrafo de lista Car"/>
    <w:basedOn w:val="Fuentedeprrafopredeter"/>
    <w:link w:val="Prrafodelista"/>
    <w:uiPriority w:val="34"/>
    <w:rsid w:val="00FF4970"/>
    <w:rPr>
      <w:rFonts w:ascii="ABC Ginto Plus Variable Unlicen" w:hAnsi="ABC Ginto Plus Variable Unlicen"/>
      <w:lang w:val="es-ES_tradnl"/>
    </w:rPr>
  </w:style>
  <w:style w:type="character" w:customStyle="1" w:styleId="YImagenCar">
    <w:name w:val="Y Imagen Car"/>
    <w:basedOn w:val="PrrafodelistaCar"/>
    <w:link w:val="YImagen"/>
    <w:uiPriority w:val="2"/>
    <w:rsid w:val="00FF4970"/>
    <w:rPr>
      <w:rFonts w:ascii="ABC Ginto Plus Variable Unlicen" w:eastAsiaTheme="majorEastAsia" w:hAnsi="ABC Ginto Plus Variable Unlicen" w:cstheme="majorBidi"/>
      <w:b/>
      <w:i/>
      <w:noProof/>
      <w:color w:val="ADADAD" w:themeColor="background2" w:themeShade="BF"/>
      <w:sz w:val="18"/>
      <w:szCs w:val="22"/>
      <w:u w:val="single"/>
      <w:lang w:val="es-ES_tradnl"/>
    </w:rPr>
  </w:style>
  <w:style w:type="paragraph" w:styleId="TDC2">
    <w:name w:val="toc 2"/>
    <w:basedOn w:val="Normal"/>
    <w:next w:val="Normal"/>
    <w:autoRedefine/>
    <w:uiPriority w:val="39"/>
    <w:unhideWhenUsed/>
    <w:rsid w:val="00FF4970"/>
    <w:pPr>
      <w:spacing w:after="100"/>
      <w:ind w:left="240"/>
    </w:pPr>
  </w:style>
  <w:style w:type="paragraph" w:styleId="TDC3">
    <w:name w:val="toc 3"/>
    <w:basedOn w:val="Normal"/>
    <w:next w:val="Normal"/>
    <w:autoRedefine/>
    <w:uiPriority w:val="39"/>
    <w:unhideWhenUsed/>
    <w:rsid w:val="00FF4970"/>
    <w:pPr>
      <w:spacing w:after="100"/>
      <w:ind w:left="480"/>
    </w:pPr>
  </w:style>
  <w:style w:type="paragraph" w:customStyle="1" w:styleId="yzdesIma">
    <w:name w:val="yz des Ima"/>
    <w:basedOn w:val="Prrafodelista"/>
    <w:link w:val="yzdesImaCar"/>
    <w:uiPriority w:val="2"/>
    <w:rsid w:val="00FF4970"/>
    <w:pPr>
      <w:tabs>
        <w:tab w:val="left" w:pos="567"/>
        <w:tab w:val="left" w:pos="993"/>
        <w:tab w:val="num" w:pos="2552"/>
      </w:tabs>
      <w:spacing w:before="0" w:after="0" w:line="240" w:lineRule="auto"/>
      <w:ind w:left="2835"/>
      <w:jc w:val="left"/>
      <w:outlineLvl w:val="3"/>
    </w:pPr>
    <w:rPr>
      <w:color w:val="E8E8E8" w:themeColor="background2"/>
      <w:sz w:val="10"/>
    </w:rPr>
  </w:style>
  <w:style w:type="character" w:customStyle="1" w:styleId="yzdesImaCar">
    <w:name w:val="yz des Ima Car"/>
    <w:basedOn w:val="PrrafodelistaCar"/>
    <w:link w:val="yzdesIma"/>
    <w:uiPriority w:val="2"/>
    <w:rsid w:val="00FF4970"/>
    <w:rPr>
      <w:rFonts w:ascii="ABC Ginto Plus Variable Unlicen" w:hAnsi="ABC Ginto Plus Variable Unlicen"/>
      <w:color w:val="E8E8E8" w:themeColor="background2"/>
      <w:sz w:val="10"/>
      <w:szCs w:val="22"/>
      <w:lang w:val="es-ES_tradnl"/>
    </w:rPr>
  </w:style>
  <w:style w:type="table" w:styleId="Tablaconcuadrcula">
    <w:name w:val="Table Grid"/>
    <w:basedOn w:val="Tablanormal"/>
    <w:uiPriority w:val="39"/>
    <w:rsid w:val="00FF4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4970"/>
    <w:rPr>
      <w:color w:val="666666"/>
    </w:rPr>
  </w:style>
  <w:style w:type="paragraph" w:customStyle="1" w:styleId="Sub-SUbtitulo0">
    <w:name w:val="Sub-SUb titulo"/>
    <w:basedOn w:val="SUB-SUBtitulo"/>
    <w:link w:val="Sub-SUbtituloCar0"/>
    <w:uiPriority w:val="1"/>
    <w:qFormat/>
    <w:rsid w:val="00FF4970"/>
    <w:pPr>
      <w:numPr>
        <w:ilvl w:val="1"/>
      </w:numPr>
      <w:outlineLvl w:val="2"/>
    </w:pPr>
  </w:style>
  <w:style w:type="character" w:customStyle="1" w:styleId="Sub-SUbtituloCar0">
    <w:name w:val="Sub-SUb titulo Car"/>
    <w:basedOn w:val="SUB-SUBtituloCar"/>
    <w:link w:val="Sub-SUbtitulo0"/>
    <w:uiPriority w:val="1"/>
    <w:rsid w:val="00FF4970"/>
    <w:rPr>
      <w:rFonts w:ascii="ABC Ginto Plus Variable Unlicen" w:eastAsiaTheme="majorEastAsia" w:hAnsi="ABC Ginto Plus Variable Unlicen" w:cstheme="majorBidi"/>
      <w:b/>
      <w:bCs/>
      <w:color w:val="000000" w:themeColor="text1"/>
      <w:sz w:val="25"/>
      <w:szCs w:val="22"/>
    </w:rPr>
  </w:style>
  <w:style w:type="paragraph" w:customStyle="1" w:styleId="Comando">
    <w:name w:val="Comando"/>
    <w:basedOn w:val="Normal"/>
    <w:link w:val="ComandoCar"/>
    <w:uiPriority w:val="2"/>
    <w:qFormat/>
    <w:rsid w:val="00FF4970"/>
    <w:pPr>
      <w:spacing w:after="480"/>
      <w:jc w:val="center"/>
    </w:pPr>
    <w:rPr>
      <w:color w:val="808080" w:themeColor="background1" w:themeShade="80"/>
      <w:lang w:val="es-ES"/>
    </w:rPr>
  </w:style>
  <w:style w:type="character" w:customStyle="1" w:styleId="ComandoCar">
    <w:name w:val="Comando Car"/>
    <w:basedOn w:val="Fuentedeprrafopredeter"/>
    <w:link w:val="Comando"/>
    <w:uiPriority w:val="2"/>
    <w:rsid w:val="00023583"/>
    <w:rPr>
      <w:rFonts w:ascii="ABC Ginto Plus Variable Unlicen" w:hAnsi="ABC Ginto Plus Variable Unlicen"/>
      <w:color w:val="808080" w:themeColor="background1" w:themeShade="80"/>
      <w:szCs w:val="22"/>
    </w:rPr>
  </w:style>
  <w:style w:type="paragraph" w:customStyle="1" w:styleId="x3subtitulo">
    <w:name w:val="x3 sub titulo"/>
    <w:basedOn w:val="Sub-SUbtitulo0"/>
    <w:link w:val="x3subtituloCar"/>
    <w:uiPriority w:val="1"/>
    <w:qFormat/>
    <w:rsid w:val="00FF4970"/>
    <w:pPr>
      <w:numPr>
        <w:ilvl w:val="2"/>
      </w:numPr>
      <w:outlineLvl w:val="3"/>
    </w:pPr>
  </w:style>
  <w:style w:type="character" w:customStyle="1" w:styleId="x3subtituloCar">
    <w:name w:val="x3 sub titulo Car"/>
    <w:basedOn w:val="Sub-SUbtituloCar0"/>
    <w:link w:val="x3subtitulo"/>
    <w:uiPriority w:val="1"/>
    <w:rsid w:val="00FF4970"/>
    <w:rPr>
      <w:rFonts w:ascii="ABC Ginto Plus Variable Unlicen" w:eastAsiaTheme="majorEastAsia" w:hAnsi="ABC Ginto Plus Variable Unlicen" w:cstheme="majorBidi"/>
      <w:b/>
      <w:bCs/>
      <w:color w:val="000000" w:themeColor="text1"/>
      <w:sz w:val="25"/>
      <w:szCs w:val="22"/>
    </w:rPr>
  </w:style>
  <w:style w:type="paragraph" w:customStyle="1" w:styleId="x4sub">
    <w:name w:val="x4 sub"/>
    <w:basedOn w:val="x3subtitulo"/>
    <w:link w:val="x4subCar"/>
    <w:uiPriority w:val="1"/>
    <w:qFormat/>
    <w:rsid w:val="00FF4970"/>
    <w:pPr>
      <w:numPr>
        <w:ilvl w:val="3"/>
      </w:numPr>
      <w:outlineLvl w:val="4"/>
    </w:pPr>
  </w:style>
  <w:style w:type="character" w:customStyle="1" w:styleId="x4subCar">
    <w:name w:val="x4 sub Car"/>
    <w:basedOn w:val="x3subtituloCar"/>
    <w:link w:val="x4sub"/>
    <w:uiPriority w:val="1"/>
    <w:rsid w:val="00FF4970"/>
    <w:rPr>
      <w:rFonts w:ascii="ABC Ginto Plus Variable Unlicen" w:eastAsiaTheme="majorEastAsia" w:hAnsi="ABC Ginto Plus Variable Unlicen" w:cstheme="majorBidi"/>
      <w:b/>
      <w:bCs/>
      <w:color w:val="000000" w:themeColor="text1"/>
      <w:sz w:val="25"/>
      <w:szCs w:val="22"/>
    </w:rPr>
  </w:style>
  <w:style w:type="paragraph" w:customStyle="1" w:styleId="x5subsubsub">
    <w:name w:val="x5 sub sub sub"/>
    <w:basedOn w:val="x3subtitulo"/>
    <w:link w:val="x5subsubsubCar"/>
    <w:uiPriority w:val="1"/>
    <w:qFormat/>
    <w:rsid w:val="00FF4970"/>
    <w:pPr>
      <w:numPr>
        <w:ilvl w:val="4"/>
      </w:numPr>
      <w:outlineLvl w:val="6"/>
    </w:pPr>
  </w:style>
  <w:style w:type="character" w:customStyle="1" w:styleId="x5subsubsubCar">
    <w:name w:val="x5 sub sub sub Car"/>
    <w:basedOn w:val="x3subtituloCar"/>
    <w:link w:val="x5subsubsub"/>
    <w:uiPriority w:val="1"/>
    <w:rsid w:val="00FF4970"/>
    <w:rPr>
      <w:rFonts w:ascii="ABC Ginto Plus Variable Unlicen" w:eastAsiaTheme="majorEastAsia" w:hAnsi="ABC Ginto Plus Variable Unlicen" w:cstheme="majorBidi"/>
      <w:b/>
      <w:bCs/>
      <w:color w:val="000000" w:themeColor="text1"/>
      <w:sz w:val="25"/>
      <w:szCs w:val="22"/>
    </w:rPr>
  </w:style>
  <w:style w:type="character" w:styleId="Textoennegrita">
    <w:name w:val="Strong"/>
    <w:basedOn w:val="Fuentedeprrafopredeter"/>
    <w:uiPriority w:val="22"/>
    <w:qFormat/>
    <w:rsid w:val="00FF4970"/>
    <w:rPr>
      <w:b/>
      <w:bCs/>
    </w:rPr>
  </w:style>
  <w:style w:type="paragraph" w:styleId="NormalWeb">
    <w:name w:val="Normal (Web)"/>
    <w:basedOn w:val="Normal"/>
    <w:uiPriority w:val="99"/>
    <w:semiHidden/>
    <w:unhideWhenUsed/>
    <w:rsid w:val="00FF4970"/>
    <w:pPr>
      <w:spacing w:before="100" w:beforeAutospacing="1" w:after="100" w:afterAutospacing="1" w:line="240" w:lineRule="auto"/>
      <w:jc w:val="left"/>
    </w:pPr>
    <w:rPr>
      <w:rFonts w:ascii="Times New Roman" w:eastAsia="Times New Roman" w:hAnsi="Times New Roman" w:cs="Times New Roman"/>
      <w:kern w:val="0"/>
      <w:lang w:val="es-CO" w:eastAsia="es-CO"/>
      <w14:ligatures w14:val="none"/>
    </w:rPr>
  </w:style>
  <w:style w:type="paragraph" w:customStyle="1" w:styleId="Fuerte1">
    <w:name w:val="Fuerte1"/>
    <w:qFormat/>
    <w:rsid w:val="00F92C42"/>
    <w:pPr>
      <w:spacing w:after="0" w:line="240" w:lineRule="auto"/>
    </w:pPr>
    <w:rPr>
      <w:rFonts w:ascii="Arial" w:eastAsia="Arial" w:hAnsi="Arial" w:cs="Arial"/>
      <w:b/>
      <w:bCs/>
      <w:color w:val="404040"/>
      <w:kern w:val="0"/>
      <w:sz w:val="22"/>
      <w:szCs w:val="22"/>
      <w:lang w:eastAsia="es-ES"/>
      <w14:ligatures w14:val="none"/>
    </w:rPr>
  </w:style>
  <w:style w:type="character" w:styleId="Refdenotaalpie">
    <w:name w:val="footnote reference"/>
    <w:uiPriority w:val="99"/>
    <w:semiHidden/>
    <w:unhideWhenUsed/>
    <w:rsid w:val="00F92C42"/>
    <w:rPr>
      <w:vertAlign w:val="superscript"/>
    </w:rPr>
  </w:style>
  <w:style w:type="paragraph" w:styleId="Textonotapie">
    <w:name w:val="footnote text"/>
    <w:link w:val="TextonotapieCar"/>
    <w:uiPriority w:val="99"/>
    <w:semiHidden/>
    <w:unhideWhenUsed/>
    <w:rsid w:val="00F92C42"/>
    <w:pPr>
      <w:spacing w:after="0" w:line="240" w:lineRule="auto"/>
    </w:pPr>
    <w:rPr>
      <w:rFonts w:ascii="Arial" w:eastAsia="Arial" w:hAnsi="Arial" w:cs="Arial"/>
      <w:color w:val="404040"/>
      <w:kern w:val="0"/>
      <w:sz w:val="20"/>
      <w:szCs w:val="20"/>
      <w:lang w:eastAsia="es-ES"/>
      <w14:ligatures w14:val="none"/>
    </w:rPr>
  </w:style>
  <w:style w:type="character" w:customStyle="1" w:styleId="TextonotapieCar">
    <w:name w:val="Texto nota pie Car"/>
    <w:basedOn w:val="Fuentedeprrafopredeter"/>
    <w:link w:val="Textonotapie"/>
    <w:uiPriority w:val="99"/>
    <w:semiHidden/>
    <w:rsid w:val="00F92C42"/>
    <w:rPr>
      <w:rFonts w:ascii="Arial" w:eastAsia="Arial" w:hAnsi="Arial" w:cs="Arial"/>
      <w:color w:val="404040"/>
      <w:kern w:val="0"/>
      <w:sz w:val="20"/>
      <w:szCs w:val="20"/>
      <w:lang w:eastAsia="es-ES"/>
      <w14:ligatures w14:val="none"/>
    </w:rPr>
  </w:style>
  <w:style w:type="character" w:styleId="Refdenotaalfinal">
    <w:name w:val="endnote reference"/>
    <w:uiPriority w:val="99"/>
    <w:semiHidden/>
    <w:unhideWhenUsed/>
    <w:rsid w:val="00F92C42"/>
    <w:rPr>
      <w:vertAlign w:val="superscript"/>
    </w:rPr>
  </w:style>
  <w:style w:type="paragraph" w:styleId="Textonotaalfinal">
    <w:name w:val="endnote text"/>
    <w:link w:val="TextonotaalfinalCar"/>
    <w:uiPriority w:val="99"/>
    <w:semiHidden/>
    <w:unhideWhenUsed/>
    <w:rsid w:val="00F92C42"/>
    <w:pPr>
      <w:spacing w:after="0" w:line="240" w:lineRule="auto"/>
    </w:pPr>
    <w:rPr>
      <w:rFonts w:ascii="Arial" w:eastAsia="Arial" w:hAnsi="Arial" w:cs="Arial"/>
      <w:color w:val="404040"/>
      <w:kern w:val="0"/>
      <w:sz w:val="20"/>
      <w:szCs w:val="20"/>
      <w:lang w:eastAsia="es-ES"/>
      <w14:ligatures w14:val="none"/>
    </w:rPr>
  </w:style>
  <w:style w:type="character" w:customStyle="1" w:styleId="TextonotaalfinalCar">
    <w:name w:val="Texto nota al final Car"/>
    <w:basedOn w:val="Fuentedeprrafopredeter"/>
    <w:link w:val="Textonotaalfinal"/>
    <w:uiPriority w:val="99"/>
    <w:semiHidden/>
    <w:rsid w:val="00F92C42"/>
    <w:rPr>
      <w:rFonts w:ascii="Arial" w:eastAsia="Arial" w:hAnsi="Arial" w:cs="Arial"/>
      <w:color w:val="404040"/>
      <w:kern w:val="0"/>
      <w:sz w:val="20"/>
      <w:szCs w:val="20"/>
      <w:lang w:eastAsia="es-ES"/>
      <w14:ligatures w14:val="none"/>
    </w:rPr>
  </w:style>
  <w:style w:type="character" w:customStyle="1" w:styleId="SinespaciadoCar">
    <w:name w:val="Sin espaciado Car"/>
    <w:basedOn w:val="Fuentedeprrafopredeter"/>
    <w:link w:val="Sinespaciado"/>
    <w:uiPriority w:val="1"/>
    <w:rsid w:val="00EE7660"/>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657071">
      <w:bodyDiv w:val="1"/>
      <w:marLeft w:val="0"/>
      <w:marRight w:val="0"/>
      <w:marTop w:val="0"/>
      <w:marBottom w:val="0"/>
      <w:divBdr>
        <w:top w:val="none" w:sz="0" w:space="0" w:color="auto"/>
        <w:left w:val="none" w:sz="0" w:space="0" w:color="auto"/>
        <w:bottom w:val="none" w:sz="0" w:space="0" w:color="auto"/>
        <w:right w:val="none" w:sz="0" w:space="0" w:color="auto"/>
      </w:divBdr>
      <w:divsChild>
        <w:div w:id="1912545456">
          <w:marLeft w:val="0"/>
          <w:marRight w:val="0"/>
          <w:marTop w:val="0"/>
          <w:marBottom w:val="0"/>
          <w:divBdr>
            <w:top w:val="none" w:sz="0" w:space="0" w:color="auto"/>
            <w:left w:val="none" w:sz="0" w:space="0" w:color="auto"/>
            <w:bottom w:val="none" w:sz="0" w:space="0" w:color="auto"/>
            <w:right w:val="none" w:sz="0" w:space="0" w:color="auto"/>
          </w:divBdr>
        </w:div>
        <w:div w:id="43066531">
          <w:marLeft w:val="0"/>
          <w:marRight w:val="0"/>
          <w:marTop w:val="0"/>
          <w:marBottom w:val="0"/>
          <w:divBdr>
            <w:top w:val="none" w:sz="0" w:space="0" w:color="auto"/>
            <w:left w:val="none" w:sz="0" w:space="0" w:color="auto"/>
            <w:bottom w:val="none" w:sz="0" w:space="0" w:color="auto"/>
            <w:right w:val="none" w:sz="0" w:space="0" w:color="auto"/>
          </w:divBdr>
        </w:div>
        <w:div w:id="52587419">
          <w:marLeft w:val="0"/>
          <w:marRight w:val="0"/>
          <w:marTop w:val="0"/>
          <w:marBottom w:val="0"/>
          <w:divBdr>
            <w:top w:val="none" w:sz="0" w:space="0" w:color="auto"/>
            <w:left w:val="none" w:sz="0" w:space="0" w:color="auto"/>
            <w:bottom w:val="none" w:sz="0" w:space="0" w:color="auto"/>
            <w:right w:val="none" w:sz="0" w:space="0" w:color="auto"/>
          </w:divBdr>
        </w:div>
        <w:div w:id="1369258179">
          <w:marLeft w:val="0"/>
          <w:marRight w:val="0"/>
          <w:marTop w:val="0"/>
          <w:marBottom w:val="0"/>
          <w:divBdr>
            <w:top w:val="none" w:sz="0" w:space="0" w:color="auto"/>
            <w:left w:val="none" w:sz="0" w:space="0" w:color="auto"/>
            <w:bottom w:val="none" w:sz="0" w:space="0" w:color="auto"/>
            <w:right w:val="none" w:sz="0" w:space="0" w:color="auto"/>
          </w:divBdr>
        </w:div>
        <w:div w:id="1826044749">
          <w:marLeft w:val="0"/>
          <w:marRight w:val="0"/>
          <w:marTop w:val="0"/>
          <w:marBottom w:val="0"/>
          <w:divBdr>
            <w:top w:val="none" w:sz="0" w:space="0" w:color="auto"/>
            <w:left w:val="none" w:sz="0" w:space="0" w:color="auto"/>
            <w:bottom w:val="none" w:sz="0" w:space="0" w:color="auto"/>
            <w:right w:val="none" w:sz="0" w:space="0" w:color="auto"/>
          </w:divBdr>
        </w:div>
        <w:div w:id="318583524">
          <w:marLeft w:val="0"/>
          <w:marRight w:val="0"/>
          <w:marTop w:val="0"/>
          <w:marBottom w:val="0"/>
          <w:divBdr>
            <w:top w:val="none" w:sz="0" w:space="0" w:color="auto"/>
            <w:left w:val="none" w:sz="0" w:space="0" w:color="auto"/>
            <w:bottom w:val="none" w:sz="0" w:space="0" w:color="auto"/>
            <w:right w:val="none" w:sz="0" w:space="0" w:color="auto"/>
          </w:divBdr>
        </w:div>
        <w:div w:id="599029727">
          <w:marLeft w:val="0"/>
          <w:marRight w:val="0"/>
          <w:marTop w:val="0"/>
          <w:marBottom w:val="0"/>
          <w:divBdr>
            <w:top w:val="none" w:sz="0" w:space="0" w:color="auto"/>
            <w:left w:val="none" w:sz="0" w:space="0" w:color="auto"/>
            <w:bottom w:val="none" w:sz="0" w:space="0" w:color="auto"/>
            <w:right w:val="none" w:sz="0" w:space="0" w:color="auto"/>
          </w:divBdr>
        </w:div>
        <w:div w:id="1671786391">
          <w:marLeft w:val="0"/>
          <w:marRight w:val="0"/>
          <w:marTop w:val="0"/>
          <w:marBottom w:val="0"/>
          <w:divBdr>
            <w:top w:val="none" w:sz="0" w:space="0" w:color="auto"/>
            <w:left w:val="none" w:sz="0" w:space="0" w:color="auto"/>
            <w:bottom w:val="none" w:sz="0" w:space="0" w:color="auto"/>
            <w:right w:val="none" w:sz="0" w:space="0" w:color="auto"/>
          </w:divBdr>
        </w:div>
      </w:divsChild>
    </w:div>
    <w:div w:id="454981859">
      <w:bodyDiv w:val="1"/>
      <w:marLeft w:val="0"/>
      <w:marRight w:val="0"/>
      <w:marTop w:val="0"/>
      <w:marBottom w:val="0"/>
      <w:divBdr>
        <w:top w:val="none" w:sz="0" w:space="0" w:color="auto"/>
        <w:left w:val="none" w:sz="0" w:space="0" w:color="auto"/>
        <w:bottom w:val="none" w:sz="0" w:space="0" w:color="auto"/>
        <w:right w:val="none" w:sz="0" w:space="0" w:color="auto"/>
      </w:divBdr>
    </w:div>
    <w:div w:id="858158348">
      <w:bodyDiv w:val="1"/>
      <w:marLeft w:val="0"/>
      <w:marRight w:val="0"/>
      <w:marTop w:val="0"/>
      <w:marBottom w:val="0"/>
      <w:divBdr>
        <w:top w:val="none" w:sz="0" w:space="0" w:color="auto"/>
        <w:left w:val="none" w:sz="0" w:space="0" w:color="auto"/>
        <w:bottom w:val="none" w:sz="0" w:space="0" w:color="auto"/>
        <w:right w:val="none" w:sz="0" w:space="0" w:color="auto"/>
      </w:divBdr>
    </w:div>
    <w:div w:id="1032224637">
      <w:bodyDiv w:val="1"/>
      <w:marLeft w:val="0"/>
      <w:marRight w:val="0"/>
      <w:marTop w:val="0"/>
      <w:marBottom w:val="0"/>
      <w:divBdr>
        <w:top w:val="none" w:sz="0" w:space="0" w:color="auto"/>
        <w:left w:val="none" w:sz="0" w:space="0" w:color="auto"/>
        <w:bottom w:val="none" w:sz="0" w:space="0" w:color="auto"/>
        <w:right w:val="none" w:sz="0" w:space="0" w:color="auto"/>
      </w:divBdr>
      <w:divsChild>
        <w:div w:id="300690517">
          <w:marLeft w:val="0"/>
          <w:marRight w:val="0"/>
          <w:marTop w:val="0"/>
          <w:marBottom w:val="0"/>
          <w:divBdr>
            <w:top w:val="none" w:sz="0" w:space="0" w:color="auto"/>
            <w:left w:val="none" w:sz="0" w:space="0" w:color="auto"/>
            <w:bottom w:val="none" w:sz="0" w:space="0" w:color="auto"/>
            <w:right w:val="none" w:sz="0" w:space="0" w:color="auto"/>
          </w:divBdr>
        </w:div>
        <w:div w:id="1303387946">
          <w:marLeft w:val="0"/>
          <w:marRight w:val="0"/>
          <w:marTop w:val="0"/>
          <w:marBottom w:val="0"/>
          <w:divBdr>
            <w:top w:val="none" w:sz="0" w:space="0" w:color="auto"/>
            <w:left w:val="none" w:sz="0" w:space="0" w:color="auto"/>
            <w:bottom w:val="none" w:sz="0" w:space="0" w:color="auto"/>
            <w:right w:val="none" w:sz="0" w:space="0" w:color="auto"/>
          </w:divBdr>
        </w:div>
        <w:div w:id="329991446">
          <w:marLeft w:val="0"/>
          <w:marRight w:val="0"/>
          <w:marTop w:val="0"/>
          <w:marBottom w:val="0"/>
          <w:divBdr>
            <w:top w:val="none" w:sz="0" w:space="0" w:color="auto"/>
            <w:left w:val="none" w:sz="0" w:space="0" w:color="auto"/>
            <w:bottom w:val="none" w:sz="0" w:space="0" w:color="auto"/>
            <w:right w:val="none" w:sz="0" w:space="0" w:color="auto"/>
          </w:divBdr>
        </w:div>
        <w:div w:id="143933705">
          <w:marLeft w:val="0"/>
          <w:marRight w:val="0"/>
          <w:marTop w:val="0"/>
          <w:marBottom w:val="0"/>
          <w:divBdr>
            <w:top w:val="none" w:sz="0" w:space="0" w:color="auto"/>
            <w:left w:val="none" w:sz="0" w:space="0" w:color="auto"/>
            <w:bottom w:val="none" w:sz="0" w:space="0" w:color="auto"/>
            <w:right w:val="none" w:sz="0" w:space="0" w:color="auto"/>
          </w:divBdr>
        </w:div>
        <w:div w:id="2086147748">
          <w:marLeft w:val="0"/>
          <w:marRight w:val="0"/>
          <w:marTop w:val="0"/>
          <w:marBottom w:val="0"/>
          <w:divBdr>
            <w:top w:val="none" w:sz="0" w:space="0" w:color="auto"/>
            <w:left w:val="none" w:sz="0" w:space="0" w:color="auto"/>
            <w:bottom w:val="none" w:sz="0" w:space="0" w:color="auto"/>
            <w:right w:val="none" w:sz="0" w:space="0" w:color="auto"/>
          </w:divBdr>
        </w:div>
        <w:div w:id="504904348">
          <w:marLeft w:val="0"/>
          <w:marRight w:val="0"/>
          <w:marTop w:val="0"/>
          <w:marBottom w:val="0"/>
          <w:divBdr>
            <w:top w:val="none" w:sz="0" w:space="0" w:color="auto"/>
            <w:left w:val="none" w:sz="0" w:space="0" w:color="auto"/>
            <w:bottom w:val="none" w:sz="0" w:space="0" w:color="auto"/>
            <w:right w:val="none" w:sz="0" w:space="0" w:color="auto"/>
          </w:divBdr>
        </w:div>
        <w:div w:id="533344303">
          <w:marLeft w:val="0"/>
          <w:marRight w:val="0"/>
          <w:marTop w:val="0"/>
          <w:marBottom w:val="0"/>
          <w:divBdr>
            <w:top w:val="none" w:sz="0" w:space="0" w:color="auto"/>
            <w:left w:val="none" w:sz="0" w:space="0" w:color="auto"/>
            <w:bottom w:val="none" w:sz="0" w:space="0" w:color="auto"/>
            <w:right w:val="none" w:sz="0" w:space="0" w:color="auto"/>
          </w:divBdr>
        </w:div>
        <w:div w:id="123278826">
          <w:marLeft w:val="0"/>
          <w:marRight w:val="0"/>
          <w:marTop w:val="0"/>
          <w:marBottom w:val="0"/>
          <w:divBdr>
            <w:top w:val="none" w:sz="0" w:space="0" w:color="auto"/>
            <w:left w:val="none" w:sz="0" w:space="0" w:color="auto"/>
            <w:bottom w:val="none" w:sz="0" w:space="0" w:color="auto"/>
            <w:right w:val="none" w:sz="0" w:space="0" w:color="auto"/>
          </w:divBdr>
        </w:div>
      </w:divsChild>
    </w:div>
    <w:div w:id="1087969255">
      <w:bodyDiv w:val="1"/>
      <w:marLeft w:val="0"/>
      <w:marRight w:val="0"/>
      <w:marTop w:val="0"/>
      <w:marBottom w:val="0"/>
      <w:divBdr>
        <w:top w:val="none" w:sz="0" w:space="0" w:color="auto"/>
        <w:left w:val="none" w:sz="0" w:space="0" w:color="auto"/>
        <w:bottom w:val="none" w:sz="0" w:space="0" w:color="auto"/>
        <w:right w:val="none" w:sz="0" w:space="0" w:color="auto"/>
      </w:divBdr>
    </w:div>
    <w:div w:id="1365641344">
      <w:bodyDiv w:val="1"/>
      <w:marLeft w:val="0"/>
      <w:marRight w:val="0"/>
      <w:marTop w:val="0"/>
      <w:marBottom w:val="0"/>
      <w:divBdr>
        <w:top w:val="none" w:sz="0" w:space="0" w:color="auto"/>
        <w:left w:val="none" w:sz="0" w:space="0" w:color="auto"/>
        <w:bottom w:val="none" w:sz="0" w:space="0" w:color="auto"/>
        <w:right w:val="none" w:sz="0" w:space="0" w:color="auto"/>
      </w:divBdr>
    </w:div>
    <w:div w:id="1370304912">
      <w:bodyDiv w:val="1"/>
      <w:marLeft w:val="0"/>
      <w:marRight w:val="0"/>
      <w:marTop w:val="0"/>
      <w:marBottom w:val="0"/>
      <w:divBdr>
        <w:top w:val="none" w:sz="0" w:space="0" w:color="auto"/>
        <w:left w:val="none" w:sz="0" w:space="0" w:color="auto"/>
        <w:bottom w:val="none" w:sz="0" w:space="0" w:color="auto"/>
        <w:right w:val="none" w:sz="0" w:space="0" w:color="auto"/>
      </w:divBdr>
      <w:divsChild>
        <w:div w:id="1380057737">
          <w:marLeft w:val="0"/>
          <w:marRight w:val="0"/>
          <w:marTop w:val="0"/>
          <w:marBottom w:val="0"/>
          <w:divBdr>
            <w:top w:val="none" w:sz="0" w:space="0" w:color="auto"/>
            <w:left w:val="none" w:sz="0" w:space="0" w:color="auto"/>
            <w:bottom w:val="none" w:sz="0" w:space="0" w:color="auto"/>
            <w:right w:val="none" w:sz="0" w:space="0" w:color="auto"/>
          </w:divBdr>
        </w:div>
        <w:div w:id="939025241">
          <w:marLeft w:val="0"/>
          <w:marRight w:val="0"/>
          <w:marTop w:val="0"/>
          <w:marBottom w:val="0"/>
          <w:divBdr>
            <w:top w:val="none" w:sz="0" w:space="0" w:color="auto"/>
            <w:left w:val="none" w:sz="0" w:space="0" w:color="auto"/>
            <w:bottom w:val="none" w:sz="0" w:space="0" w:color="auto"/>
            <w:right w:val="none" w:sz="0" w:space="0" w:color="auto"/>
          </w:divBdr>
        </w:div>
        <w:div w:id="2036810561">
          <w:marLeft w:val="0"/>
          <w:marRight w:val="0"/>
          <w:marTop w:val="0"/>
          <w:marBottom w:val="0"/>
          <w:divBdr>
            <w:top w:val="none" w:sz="0" w:space="0" w:color="auto"/>
            <w:left w:val="none" w:sz="0" w:space="0" w:color="auto"/>
            <w:bottom w:val="none" w:sz="0" w:space="0" w:color="auto"/>
            <w:right w:val="none" w:sz="0" w:space="0" w:color="auto"/>
          </w:divBdr>
        </w:div>
        <w:div w:id="897202352">
          <w:marLeft w:val="0"/>
          <w:marRight w:val="0"/>
          <w:marTop w:val="0"/>
          <w:marBottom w:val="0"/>
          <w:divBdr>
            <w:top w:val="none" w:sz="0" w:space="0" w:color="auto"/>
            <w:left w:val="none" w:sz="0" w:space="0" w:color="auto"/>
            <w:bottom w:val="none" w:sz="0" w:space="0" w:color="auto"/>
            <w:right w:val="none" w:sz="0" w:space="0" w:color="auto"/>
          </w:divBdr>
        </w:div>
        <w:div w:id="696154342">
          <w:marLeft w:val="0"/>
          <w:marRight w:val="0"/>
          <w:marTop w:val="0"/>
          <w:marBottom w:val="0"/>
          <w:divBdr>
            <w:top w:val="none" w:sz="0" w:space="0" w:color="auto"/>
            <w:left w:val="none" w:sz="0" w:space="0" w:color="auto"/>
            <w:bottom w:val="none" w:sz="0" w:space="0" w:color="auto"/>
            <w:right w:val="none" w:sz="0" w:space="0" w:color="auto"/>
          </w:divBdr>
        </w:div>
        <w:div w:id="1000426695">
          <w:marLeft w:val="0"/>
          <w:marRight w:val="0"/>
          <w:marTop w:val="0"/>
          <w:marBottom w:val="0"/>
          <w:divBdr>
            <w:top w:val="none" w:sz="0" w:space="0" w:color="auto"/>
            <w:left w:val="none" w:sz="0" w:space="0" w:color="auto"/>
            <w:bottom w:val="none" w:sz="0" w:space="0" w:color="auto"/>
            <w:right w:val="none" w:sz="0" w:space="0" w:color="auto"/>
          </w:divBdr>
        </w:div>
        <w:div w:id="356544316">
          <w:marLeft w:val="0"/>
          <w:marRight w:val="0"/>
          <w:marTop w:val="0"/>
          <w:marBottom w:val="0"/>
          <w:divBdr>
            <w:top w:val="none" w:sz="0" w:space="0" w:color="auto"/>
            <w:left w:val="none" w:sz="0" w:space="0" w:color="auto"/>
            <w:bottom w:val="none" w:sz="0" w:space="0" w:color="auto"/>
            <w:right w:val="none" w:sz="0" w:space="0" w:color="auto"/>
          </w:divBdr>
        </w:div>
        <w:div w:id="520317698">
          <w:marLeft w:val="0"/>
          <w:marRight w:val="0"/>
          <w:marTop w:val="0"/>
          <w:marBottom w:val="0"/>
          <w:divBdr>
            <w:top w:val="none" w:sz="0" w:space="0" w:color="auto"/>
            <w:left w:val="none" w:sz="0" w:space="0" w:color="auto"/>
            <w:bottom w:val="none" w:sz="0" w:space="0" w:color="auto"/>
            <w:right w:val="none" w:sz="0" w:space="0" w:color="auto"/>
          </w:divBdr>
        </w:div>
      </w:divsChild>
    </w:div>
    <w:div w:id="1567299908">
      <w:bodyDiv w:val="1"/>
      <w:marLeft w:val="0"/>
      <w:marRight w:val="0"/>
      <w:marTop w:val="0"/>
      <w:marBottom w:val="0"/>
      <w:divBdr>
        <w:top w:val="none" w:sz="0" w:space="0" w:color="auto"/>
        <w:left w:val="none" w:sz="0" w:space="0" w:color="auto"/>
        <w:bottom w:val="none" w:sz="0" w:space="0" w:color="auto"/>
        <w:right w:val="none" w:sz="0" w:space="0" w:color="auto"/>
      </w:divBdr>
    </w:div>
    <w:div w:id="1644120306">
      <w:bodyDiv w:val="1"/>
      <w:marLeft w:val="0"/>
      <w:marRight w:val="0"/>
      <w:marTop w:val="0"/>
      <w:marBottom w:val="0"/>
      <w:divBdr>
        <w:top w:val="none" w:sz="0" w:space="0" w:color="auto"/>
        <w:left w:val="none" w:sz="0" w:space="0" w:color="auto"/>
        <w:bottom w:val="none" w:sz="0" w:space="0" w:color="auto"/>
        <w:right w:val="none" w:sz="0" w:space="0" w:color="auto"/>
      </w:divBdr>
      <w:divsChild>
        <w:div w:id="128016518">
          <w:marLeft w:val="0"/>
          <w:marRight w:val="0"/>
          <w:marTop w:val="0"/>
          <w:marBottom w:val="0"/>
          <w:divBdr>
            <w:top w:val="none" w:sz="0" w:space="0" w:color="auto"/>
            <w:left w:val="none" w:sz="0" w:space="0" w:color="auto"/>
            <w:bottom w:val="none" w:sz="0" w:space="0" w:color="auto"/>
            <w:right w:val="none" w:sz="0" w:space="0" w:color="auto"/>
          </w:divBdr>
        </w:div>
        <w:div w:id="562840190">
          <w:marLeft w:val="0"/>
          <w:marRight w:val="0"/>
          <w:marTop w:val="0"/>
          <w:marBottom w:val="0"/>
          <w:divBdr>
            <w:top w:val="none" w:sz="0" w:space="0" w:color="auto"/>
            <w:left w:val="none" w:sz="0" w:space="0" w:color="auto"/>
            <w:bottom w:val="none" w:sz="0" w:space="0" w:color="auto"/>
            <w:right w:val="none" w:sz="0" w:space="0" w:color="auto"/>
          </w:divBdr>
        </w:div>
        <w:div w:id="1724793045">
          <w:marLeft w:val="0"/>
          <w:marRight w:val="0"/>
          <w:marTop w:val="0"/>
          <w:marBottom w:val="0"/>
          <w:divBdr>
            <w:top w:val="none" w:sz="0" w:space="0" w:color="auto"/>
            <w:left w:val="none" w:sz="0" w:space="0" w:color="auto"/>
            <w:bottom w:val="none" w:sz="0" w:space="0" w:color="auto"/>
            <w:right w:val="none" w:sz="0" w:space="0" w:color="auto"/>
          </w:divBdr>
        </w:div>
        <w:div w:id="1492140708">
          <w:marLeft w:val="0"/>
          <w:marRight w:val="0"/>
          <w:marTop w:val="0"/>
          <w:marBottom w:val="0"/>
          <w:divBdr>
            <w:top w:val="none" w:sz="0" w:space="0" w:color="auto"/>
            <w:left w:val="none" w:sz="0" w:space="0" w:color="auto"/>
            <w:bottom w:val="none" w:sz="0" w:space="0" w:color="auto"/>
            <w:right w:val="none" w:sz="0" w:space="0" w:color="auto"/>
          </w:divBdr>
        </w:div>
        <w:div w:id="1909225335">
          <w:marLeft w:val="0"/>
          <w:marRight w:val="0"/>
          <w:marTop w:val="0"/>
          <w:marBottom w:val="0"/>
          <w:divBdr>
            <w:top w:val="none" w:sz="0" w:space="0" w:color="auto"/>
            <w:left w:val="none" w:sz="0" w:space="0" w:color="auto"/>
            <w:bottom w:val="none" w:sz="0" w:space="0" w:color="auto"/>
            <w:right w:val="none" w:sz="0" w:space="0" w:color="auto"/>
          </w:divBdr>
        </w:div>
        <w:div w:id="1095252712">
          <w:marLeft w:val="0"/>
          <w:marRight w:val="0"/>
          <w:marTop w:val="0"/>
          <w:marBottom w:val="0"/>
          <w:divBdr>
            <w:top w:val="none" w:sz="0" w:space="0" w:color="auto"/>
            <w:left w:val="none" w:sz="0" w:space="0" w:color="auto"/>
            <w:bottom w:val="none" w:sz="0" w:space="0" w:color="auto"/>
            <w:right w:val="none" w:sz="0" w:space="0" w:color="auto"/>
          </w:divBdr>
        </w:div>
        <w:div w:id="1744716999">
          <w:marLeft w:val="0"/>
          <w:marRight w:val="0"/>
          <w:marTop w:val="0"/>
          <w:marBottom w:val="0"/>
          <w:divBdr>
            <w:top w:val="none" w:sz="0" w:space="0" w:color="auto"/>
            <w:left w:val="none" w:sz="0" w:space="0" w:color="auto"/>
            <w:bottom w:val="none" w:sz="0" w:space="0" w:color="auto"/>
            <w:right w:val="none" w:sz="0" w:space="0" w:color="auto"/>
          </w:divBdr>
        </w:div>
        <w:div w:id="862674526">
          <w:marLeft w:val="0"/>
          <w:marRight w:val="0"/>
          <w:marTop w:val="0"/>
          <w:marBottom w:val="0"/>
          <w:divBdr>
            <w:top w:val="none" w:sz="0" w:space="0" w:color="auto"/>
            <w:left w:val="none" w:sz="0" w:space="0" w:color="auto"/>
            <w:bottom w:val="none" w:sz="0" w:space="0" w:color="auto"/>
            <w:right w:val="none" w:sz="0" w:space="0" w:color="auto"/>
          </w:divBdr>
        </w:div>
      </w:divsChild>
    </w:div>
    <w:div w:id="176838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OneDrive\DOCUMENTOS\Plantillas%20personalizadas%20de%20Office\Plantilla%20Definitiv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4C9898766946A2AEFAADE0934746AF"/>
        <w:category>
          <w:name w:val="General"/>
          <w:gallery w:val="placeholder"/>
        </w:category>
        <w:types>
          <w:type w:val="bbPlcHdr"/>
        </w:types>
        <w:behaviors>
          <w:behavior w:val="content"/>
        </w:behaviors>
        <w:guid w:val="{1CC9A044-0E99-48F1-987E-64057C0CC310}"/>
      </w:docPartPr>
      <w:docPartBody>
        <w:p w:rsidR="00000000" w:rsidRDefault="00895C2D" w:rsidP="00895C2D">
          <w:pPr>
            <w:pStyle w:val="0A4C9898766946A2AEFAADE0934746AF"/>
          </w:pPr>
          <w:r>
            <w:rPr>
              <w:rFonts w:asciiTheme="majorHAnsi" w:eastAsiaTheme="majorEastAsia" w:hAnsiTheme="majorHAnsi" w:cstheme="majorBidi"/>
              <w:caps/>
              <w:color w:val="4472C4" w:themeColor="accent1"/>
              <w:sz w:val="80"/>
              <w:szCs w:val="80"/>
            </w:rPr>
            <w:t>[Título del documento]</w:t>
          </w:r>
        </w:p>
      </w:docPartBody>
    </w:docPart>
    <w:docPart>
      <w:docPartPr>
        <w:name w:val="011F0AB1521F4C509AAD86D4487590E5"/>
        <w:category>
          <w:name w:val="General"/>
          <w:gallery w:val="placeholder"/>
        </w:category>
        <w:types>
          <w:type w:val="bbPlcHdr"/>
        </w:types>
        <w:behaviors>
          <w:behavior w:val="content"/>
        </w:behaviors>
        <w:guid w:val="{DB00752A-02EC-47C5-B78B-1FC980D56F53}"/>
      </w:docPartPr>
      <w:docPartBody>
        <w:p w:rsidR="00000000" w:rsidRDefault="00895C2D" w:rsidP="00895C2D">
          <w:pPr>
            <w:pStyle w:val="011F0AB1521F4C509AAD86D4487590E5"/>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C Ginto Plus Variable Unlicen">
    <w:charset w:val="00"/>
    <w:family w:val="swiss"/>
    <w:pitch w:val="variable"/>
    <w:sig w:usb0="00000007" w:usb1="00000000" w:usb2="00000000" w:usb3="00000000" w:csb0="00000093" w:csb1="00000000"/>
  </w:font>
  <w:font w:name="Amasis MT Pro Black">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2D"/>
    <w:rsid w:val="00895C2D"/>
    <w:rsid w:val="00A4106B"/>
    <w:rsid w:val="00EC1D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A4C9898766946A2AEFAADE0934746AF">
    <w:name w:val="0A4C9898766946A2AEFAADE0934746AF"/>
    <w:rsid w:val="00895C2D"/>
  </w:style>
  <w:style w:type="paragraph" w:customStyle="1" w:styleId="011F0AB1521F4C509AAD86D4487590E5">
    <w:name w:val="011F0AB1521F4C509AAD86D4487590E5"/>
    <w:rsid w:val="00895C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2026-05-15T00:00:00</PublishDate>
  <Abstract/>
  <CompanyAddress>Implementación de un sistema de almacenamiento en nube privada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BDADBE-BC8B-43D3-AAC7-D73C589D1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Definitiva.dotx</Template>
  <TotalTime>1304</TotalTime>
  <Pages>42</Pages>
  <Words>8902</Words>
  <Characters>48961</Characters>
  <Application>Microsoft Office Word</Application>
  <DocSecurity>0</DocSecurity>
  <Lines>408</Lines>
  <Paragraphs>115</Paragraphs>
  <ScaleCrop>false</ScaleCrop>
  <HeadingPairs>
    <vt:vector size="2" baseType="variant">
      <vt:variant>
        <vt:lpstr>Título</vt:lpstr>
      </vt:variant>
      <vt:variant>
        <vt:i4>1</vt:i4>
      </vt:variant>
    </vt:vector>
  </HeadingPairs>
  <TitlesOfParts>
    <vt:vector size="1" baseType="lpstr">
      <vt:lpstr>MesCloud</vt:lpstr>
    </vt:vector>
  </TitlesOfParts>
  <Company>MESCLOUD</Company>
  <LinksUpToDate>false</LinksUpToDate>
  <CharactersWithSpaces>57748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MesCloud SPRINTS</dc:title>
  <dc:subject>Arnau Sánchez Gómez y Daniel Ortiz Mejia</dc:subject>
  <dc:creator>Daniel Ortiz Mejía</dc:creator>
  <cp:keywords>SMIX</cp:keywords>
  <dc:description/>
  <cp:lastModifiedBy>Arnau Sánchez</cp:lastModifiedBy>
  <cp:revision>13</cp:revision>
  <dcterms:created xsi:type="dcterms:W3CDTF">2026-05-04T17:41:00Z</dcterms:created>
  <dcterms:modified xsi:type="dcterms:W3CDTF">2026-05-15T07:59:00Z</dcterms:modified>
</cp:coreProperties>
</file>